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krBBAwAA+AYAAA4AAABkcnMvZTJvRG9jLnhtbKxVXW/TMBR9R+I/&#10;WH7vkpSMdtUyVLoNIU0wMdCeXcdZghzb2O7agfjvHNtJN7YJJEQf3Hvt6/txfO7N8ZtdL8mtsK7T&#10;qqLFQU6JUFzXnbqp6JfP55M5Jc4zVTOplajonXD0zcnLF8dbsxBT3WpZC0vgRLnF1lS09d4ssszx&#10;VvTMHWgjFA4bbXvmodqbrLZsC++9zKZ5/jrbalsbq7lwDrun6ZCeRP9NI7j/2DROeCIritx8XG1c&#10;12HNTo7Z4sYy03Z8SIP9QxY96xSC7l2dMs/IxnZPXPUdt9rpxh9w3We6aTouYg2opsgfVXPVMiNi&#10;LQDHmT1M7v+55R9uLy3p6oq+okSxHk90JjvjBIFeC8eBVaO9hkw4syz895uvwgbktsYt4ODKXNpB&#10;cxADDLvG9uEfBZJdRPtuj7bYecKxWcyL/NX8kBKOs1GBn+z+urHOvxO6J0GoqJAxtQg0u71wPlmP&#10;ViHgGhbnnZSkNgAfL261v+58G6FEmHg3GA1gory/Uy4906nmm14on3hnhWQepHct0EKYhejXAjDa&#10;93UKgjKRYcgpFBy58GM6X+b50fTtZHWYryZlPjubLI/K2WSWn83KvJwXq2L1M6RYlIuNExeaM3lq&#10;upGYRfkk22f5NLRIolSkJrllsQESYEgowjymCMQDJCFXZ/knNA3sIHsrPG+D2ADSYR/G+4PhYgA8&#10;WEkVVqWDniKFnSzQJBEjSv5OimT9STSgHqgwjc8Sm16spE3ZMs6BdgLTtQzEi0Uc5vgF9oVEwpgI&#10;N6ImFRzeZzv4HhyMlr/7Tm5SdfGqiDNjn1j+p8TS5f2NGFkrv7/cd0rb5xxIVDVETvYjSAmagJLf&#10;rXcwCeJa13foURA5EtoZft6hHS6Y85foyLiJCew/Ymmk3lZUDxIlrbbfn9sP9uASTinZYvpV1H3b&#10;MCsoke8VxstRUZZhXEalPJxNQyc9PFk/PFGbfqXBrwKz3vAoBnsvR7Gxur/GoF6GqDhiiiN2Rbm3&#10;o7Ly0HGEUc/FchlljEjD/IW6Mnxs3dDrn3fXzJphJniQ+IMeJyVbPJoLyTbRcrnxuuni0LjHdYAe&#10;4zVyaPgUhPn9UI9W9x+sk1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VYeESdoA&#10;AAAFAQAADwAAAGRycy9kb3ducmV2LnhtbEyPT0vDQBDF74LfYRnBi7Sb1n8lZlO0xZsUrAWv090x&#10;ic3Oxuy2jd/eUQS9DG94w3u/KeaDb9WB+tgENjAZZ6CIbXANVwY2L4+jGaiYkB22gcnAJ0WYl6cn&#10;BeYuHPmZDutUKQnhmKOBOqUu1zramjzGceiIxXsLvccka19p1+NRwn2rp1l2oz02LA01drSoye7W&#10;e2/g1i4vafWweiVnl1cX708fzW6BxpyfDfd3oBIN6e8YvvEFHUph2oY9u6haA/JI+pniTWfXE1Db&#10;X6HLQv+nL78AAAD//wMAUEsDBAoAAAAAAAAAIQBIroTfLk8BAC5PAQAVAAAAZHJzL21lZGlhL2lt&#10;YWdlMS5qcGVn/9j/4AAQSkZJRgABAQEAwwDDAAD/2wBDAAEBAQEBAQEBAQEBAQEBAQEBAQEBAQEB&#10;AQEBAQEBAQEBAQEBAQEBAQEBAQEBAQEBAQEBAQEBAQEBAQEBAQEBAQH/2wBDAQEBAQEBAQEBAQEB&#10;AQEBAQEBAQEBAQEBAQEBAQEBAQEBAQEBAQEBAQEBAQEBAQEBAQEBAQEBAQEBAQEBAQEBAQH/wAAR&#10;CAGCAY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+8iql0VVHJ9PQ4zg8nn/OfWrZOOtc9rN15NrI2duAWznbyP8A6/sTj68NaO/8vvfJMcVd&#10;pWvdpfeysJ1JOefQEcdhwD7VYjlUt1I6D8/8K81TxAplIDg8njcSQQc4bkdSVxjPU9c10mn6h5+P&#10;mxnDAjkdiP8AHPtmrp4lVNE1p56+r7dr/ebV6E6LXNFxul02uk+nrq/xO4gIPIxkjnr2PoasjHOc&#10;9OMevbNZlpNuC5/HsTn8/wD9daAYHpmiale+rv8A1/wfUwHU4AHg59sc/wCf/wBdNozWYDgvGWO0&#10;Z/T8/wDPpS7RgEHOffGfoMHNIGP1Pvk0u7p047Y49sd6AEA6ghs+w/n3o6jp0Hb+uev4UqtjIOck&#10;E5x3wcZPTrTSSepoAB1H1pKKQnA9KaTbsNJt2EY4xnPsOn5/579KgdhznuCfw9Cf8+/eoppSM+oy&#10;c5x90c+n/wBfr9cK4vgm7k55JH4HnsvT688cg1pKcYLV7Lrp5HTTp393lcr9V0emr0em3/D2N9XB&#10;HylSQDkZ6Y6c59BznH1p4cZBwBz6jH1+8T/P6Vwo1ry5fvDBznJbAyfYAcAc8YHTpT/7bYAsHU5K&#10;kcD5QT1/qc9vTHODxdJW117a6bb6HWsHUai1Tlrb4XpbS26utH5W+5HdBwBgMvGT35HJxjFL5g6Y&#10;69if6Yrgv7ZOVG8HBJ65BJ6dMY/MDjmpTq7feDksTjjoD8o7nsT19O9H1ulpq9fXy8vzGsJN7U5W&#10;9d36tdNdr/fou1aUcZIH49h2JGevAOP6CqctwoyM4xgj3xzj6H+v0zyr6ucD58DB5HGTz/8Aqx29&#10;fTAvdfcZG8nZjHIHGTkEnn2HYZB6CksXTb8rX3s/xS89N/ITwVR2Si736q+9ra2WzOzuNQiXkkZ7&#10;DPrgYPt/Q/jVaLUopHVQwGTyDg9Pp7f4V4lq/i54yQJCTyCA2Qp98c4989PesjSPGDzXqo0rAB9v&#10;3upIz09j9OPfNd1GoqtrNa9d9NF0e+vfc4K2HrUr3i0910vr6W/rbofUUU6kKeoxxg/4/X/PSre9&#10;fX+dedadrRlRSWyOBx9B7/56966aO/BUHcBwSdpB4xxnqQfc9K0lC7138uv4f5HPGTfT+lY17hsI&#10;SPYZPPv9eKyWkYduPXp68VTvNS8uNm3HBx9OB0+v+eK59tVwT+8Oeo5PHfHpn8f51Si0klqvv37/&#10;AOX/AARPme17evpt/wAP/wAHflaQ5wOSfbn+ufz6jvzVm3VivzcdPy7/AI8/SuXTUi5HP826D0GC&#10;BnGOeldDYz717k/TtjJ//X7c1Ti1Hp/w9v8AL8TPZq+my+9/hv29TYRCRwOmG+92HOcY9Pfn+Uc+&#10;ACR04Jz14x/X+tWIsEA56DjPr/n+maguB14JHc//AKh16jH+Fc835rr8tt/may+Fr0/AwpgTuHbJ&#10;6+ueM9P096pgEsegwQNpPXnqP14/DPSr0oIJB/iPPUY57D04PHX3qoFy2AOM88jJ547ZGR3z+lc1&#10;uqadtb7Nbbp/gv8AOxl+u/poSAkdQOo55Ofb/P501sg7hjnjHp9B6VOwGO+Ae3TGeeueff8AT0qS&#10;LwSM9e3GPzGDz+HGOaXZvvr+oNuyXYzJj82ORjnPqMEc/wAsjH9Kp78NkcckZ4wB65IJAAHXJ5wa&#10;sznnJz355Jz6cHBGc8d/Ws5mBGchlGd2Djt0x79PzrqjpF76Wtp6eet/63155rm5eV3fM3r5Wulp&#10;6aEu44J43ZIB3AjPbtyO3096lUkkfdz05PJ9hjGKqbyOQoAznBHoM5znGQcDGDUiNuww5XgnH3sH&#10;GPw59M47g1jPEKNtVrZp6dGtV66/ivXWnQ1bfZJ6W10u12vvfuy1tDA8EHJHXIweAcZHOce3Az71&#10;pIwfcjOMEk+v8JHtwcjIORVpVBOPp1z2Oe1Kyrn7u0Hvjlu3XnGecH61pTqqWl+1tVq308/67inS&#10;s72ivh6LZN339Vq10Mh15yScknjkqDgce2MfLnPPWs2eIk5PHXjjGcDH48H146it94cZPQnA45we&#10;5I57f/qx0qywE8Y4yDzxjBJIOR3z/L3NVUpqaXo9vw0/4Z9tQpS9m3FyWj72Wy6dJem6Wysc04Oe&#10;pzhsg9Bjpk478DH8qbuAxnv37e/r1zxWpPEm5uOd2GI5GeNuOBxk89RjvWa4wSchgDjBGMKB2H5/&#10;5NcMqUoy7PdJ2t0cbpO6v1vJ6HbGope9pLtbbptpv3f3ChivTHUe/wD9b61IvJLAdBnJ47d/px61&#10;V4wwU8nOB0GecCrSp05HUAkE9+nf3XqMHnj02p0nK11bS3q9HZWuvu6K2yJlK2qWvz6a799NNN2T&#10;hhgfMfyH/wATRTSp9/yH/wAVRXV7Bfyy+7/geX9XYa7+0gvK+23n5L+rW+kJGABGSPU+nTpXBeLJ&#10;SllN1OQcd8HHBwME9PXn6813MxA3cjOOPwxXnXizJspc45z0Pbjt+Pr36dK4qmmGrPq00l3Wn4LW&#10;3mdGFV8TR7e0hfS/VHjlnM5nLbj94n/e+bGMHrx078D3r07RQx2gkZCgnAwOmFH454ryuzZVnwBx&#10;uJOTnPXAH48D0GK9Y0NtyqcYOAMeo7HPf/PQCvOwEXu79rvp73rt5PruetnDsoKyVt33sl+XfW+v&#10;kd9Zqdo6D1yMngZx9D/n1rWVQAMdunGD+Oev+eaz7EDAPbOPxwB/MmtOvWk3G1vP9Py+48EKXByR&#10;joM0KNxx0p+CDkgemewzx0/nWQDNpxnHFLtOM9e+c/09afgHGMeucdcY/TmmlTnIA9MDj8ev9fqK&#10;AGgZ/In8qSpNpIHA6+nOPrUdABTW6dOnP+c9fpTqQjPUZqovXb8bdRrdX2uZNwefc5GO3OR16fXI&#10;5HvyOVvurHOODnuCO4OR64/z06y6A5z3B6duOPf9ffiuTvxnfyOn4c98c57/AIVzYr3Ydtvv909H&#10;C/Fe7s9HZ/jb8n5PQ5FxmVzkjqPTP3h34P3T0H8+YpMgZGct1GMD9Dg/THJzj0E7ridsjkjHIJ5w&#10;ckc7eCc9z1zTxGR2BIyc4zkDdng5xwME+pFea27O13ZaJLW+vyfTT/M+ki/dj/hVl8iuWYYY4xjj&#10;6A9Tj/Gnq8gBxtwecE9jx16Douc569cdOF8SeOdO8OXkVnOIpn8m5vrrfPFbraabBjfcyPMwUKR5&#10;jqCwysMmDnOz4d+I3/BSX4DeCtTutIsfE1lrVxDcfZ3ayvrVLOyZQ6SXN/qUjG0s7JHjJjkkbzp1&#10;jkMEErFFPlYnNMJh7KtXpwmnZp35ru2nI029bKSV3FtXsdEMJXrRjKFNy63cbJq6Td27b6a776H6&#10;QZfaSMggdG6Anjkkdc9xnPpmuS1aTapjJJL52ryCRnJb5QThFySSAPfrX83Xx6/4LX+N9O1m40D4&#10;TTeDodKgM8d34nvLe8nmUoS6Qacl9cqLmSdSu26uLWzdBvdbELE5X8/Pib/wWu+O2q6ZeaRa+PP7&#10;GuriCGF9R8OabbR3kE8V1vmeG8uHWSMmLMUm2GJgymSIr8pXw6nF+CU5UsPhsZipxUbKjSUo+89H&#10;zOcORPdOau7prax30smxCiqk6uHowezqTdlypbJRlzb9E1vqf1667eaZYq0uo6lZ6fGAxaS9uIrV&#10;Qv8AtPOyDjjOCT83QEc8hpXjj4fJcrIfGnh8gMcumpWzJkgHBZZCASSAAWyowduK/gU+IH7dHxT+&#10;IupEeIvjF4z1lEe4SU6t4x1uNHe4Ylo4rePVII9uW4RWAU5CqwwB5LdfFSC8ikntPiX4s0fUGR2S&#10;9lvLm50lbtFLFrhDel5A5UQb/ta7W2SFGVWV5XGOOpOM6eWTpwtduq6rV2lq/YRlt1ScnpfZmE8i&#10;w1e/tMZGU9rU3BO19HFVGultfd06aaf6YvhfxJ4e1BVTTtf0m+b+5a39vK/zAAEKsrN82CV4zwa9&#10;LjlUJw3GcHGMdB3GBjkDk8kgAcV/lkp+0T+0/wCBZoNQ8MfFvxg9ray/aJNT0TxJq1hLbw2zZjf7&#10;Na3Uc3AaMIRDMquSu58jb+nv7KX/AAcD/tMfCPV7HS/il4v0/wCMnhhjFFNY+JZJ7LXhBJiEiHXG&#10;xILiLy3Qia1njMjElMkEe1hONa1Rc+IwKnTvZzwVd1nCyV3OjUp0akbLTkTlNN/Dflv42J4ZjGUl&#10;RxnLO/wYul7JNaW5akHKLvum0ov+a+h/fZeeY+QrfKQMDH8XQ9e/3vbpmudn3q3zL3weR93jkY9y&#10;frX59fsb/wDBS34BftjaHav4V8S2/h3xVMgNz4S124WG7gvFwJ7a3vXSKzv1Ri7RyQNulj+YRJtI&#10;r9DvsF9cJ5qOjpnYGC5G4bTweRgghhgkkFcD5xj6bBZ9hMbT9rhq0asfhmlzRqU5JJuFSDSnTmt3&#10;GcYySs2lfXwsRgMXgpqFejyN3cZXvGcbpJwmrwknpZpvtvcrwNJu43EZJznHGQcf/rzj6813em7s&#10;LkkdMdwfb8sn/PPFLpeoxsMFOoJ7YAI9unr3/Sur0xbtVVJGJzt7ccDHBx355z+OOnoQxqqO17aW&#10;1Tt0fVX1016nBUjJWlyLdXtv0evnqrv8zromAAz+nQenqcj8eabKx5HP489Mc8AYGO3v9ajgVuM5&#10;OAeR+nH9MdexqSQYA+UsCDls4IPr9fX8eBWvNza/e/y9LfeRrbVPbbe/rpv/AFuZcoxnrnnA/DjH&#10;04/E1SUgMcDd2xg554znqeee+KvS5wSB36f5/oR6d6pYJfk4wfvdBk5/w46c1zGW9u+zb28vuW5M&#10;Pundxwc9sCq0uQvHIyD1PTDH09h+RyKt8Ec4IP8AkY9/SqcpBU4U8FurEjOSenHBye386e1vz19f&#10;w9BGJcnk/MRgjPB5JJ4PPXk5P0rKOPmHUZ3Y7j3zjHHH4Vo3Z5J3YUZwpzyT64wev5VmNnJwC2cY&#10;+Y+i/mPlH610PZWb1Su1pro7r1+/8DDmfPqm05WTv0fZdtNdLaO4/kAr93LtuweATzu9cDB4z7de&#10;alXKg9SDxkDkdPwAHX261ASM+gxk/Ur1PH8h3PrmnIPu9eeuM9e3fj0715VVPnenVPy6X3vr0+49&#10;GFu9r2tvf7/M0EcMAPm3AfMfU9+3p9Ov0qfIPBBBQZ+o/wA+nb61STjHuQTnIA/rx9efpVxCMj5s&#10;qPvH3PTGeg65J/pW+GXXpfvq2rbdPv8AkZztZ9drO3o/69BzLnk44+boeoH174Hb29aqycKGx39O&#10;fX9KsO5UZzgE4xjOASMHII5wR+vHQVSnmVVJJ9sFsH65wRnmvUvaMbrsuvZafLqcnIpSi42tfmb7&#10;tvRfL/K+ph3rbScZAIOcfxY5x7Y6cVgSSSZBJyc4GeuM/lz07+o9a0bu43Mc8KAeT0wP5nHUdz2N&#10;YclyjOABz1HIHA5OMc89vw57VwV69NNarRba37eeu3Y9Glh6kkrRff8ALz6XX6bl5GZiDjHTv344&#10;/wA/nWjCMDkDgdc8DBHG3qenYjqO9Zlu4IA/ixkhvw5B/wAkc59a2IpE2jpkgYB6gHA9MccZ9lNb&#10;4avB2tLfvfTrt000f9MmpRcXaafk18Lv3bX32fkOEUZAJfnv+979+1FSbFPOV556Ciu32sfPp0X9&#10;3/gfezk9i/5H06y/u+fn/Wp9AXD4yecEeg7dR69OOP515v4ucrZSkDOFyD6n5ScD25z1wK9GuCcN&#10;jsc8/wA/r+f5V5v4uH+hSrnB2YXPIySAcY6HHf8ALPSvLxL/ANlkl26d9Lef/BPTwSviqHb2kW/S&#10;6ueKae584kEE78YPsTgfd4J6cnH4V69oRJVevbHoDnsfX9K8fsRiZvQsccnk7sHPXj0x06169oJA&#10;ROuMLgdVPT+f+c1xZZrFOz0fR6K0vxd/PU9DPG1KC0stOt7cq1/Tv30sj0mxYbQTjOcjtz7f59K1&#10;qw7JjwPTj88Z/qPy9a11OCRyc8/iBz/nrXrVI36dreWyf/DHhxd0l1/yJaUE5z1PvTc/h6Z4zS1i&#10;4Nba/Iaae39bf5oeNx5xnnrnHp6H2B6U/rg+jcYB6f579KjUEkY+vpT1yuASeh4AyfXPHHX9PxqB&#10;ju3XPPf2PtjpUJBHB47/AF/L196mHI7j8MVEx5+nGfXFADaaxIU/560pOPX8jVd3IGSSee/QcVpB&#10;df0/rzQGZcsSTzwB36e5+tcpeNuaTJyB1AI5xggfU/N9f59DeSoudzAenPJ79MEZ/wD1VyN5PEiM&#10;2/nJYgLuORnHTAJ52lfXGD2rjxctGtLW1u9fs7LrbfS/fY9PBNtq13eST09N301tvv53MjaRI7Yy&#10;pI4z91i3Qk9jxzwBkEnFcl428U2XhfSmub+7Sxt3kjt7i6eQw7FZGZo4mCthzGjPJKDiJNxznBHn&#10;3xu/aL+Ff7PvhS+8W/EvxZofhm0tYVlSHVNTtLW9nMjhI0trBpftd3IzMuI4Yi7KHKgBRn8Cv+Cj&#10;H/BRrwP8QvhlcaN8GPFur3ml3Ohi91vxBp8dxpVjbSyajDCLZbudIZbqaWzjZCLV5YvNvPIuJYsN&#10;GfiM74gweXQqUo1oVMXJKMMNGpF1JuUope67uKV23/d95bn2WBy+viZQqOnKNBJudaSlyWik3aWy&#10;+V97b6HxN/wUv/by8d618VfiD4K+FXjLWILAxt4aWHw5MJdNl0qxluklJmdnupLi4jZAJ7baWDXE&#10;gzu4/GDVPHvi6PSV0ifU3XVH26hqq+azm0lbbGiXt0uXl1KUJuSyjLPCrRSPIkckj1ymt/EfWdSu&#10;tSvrPzrS0kErCaKV1vr+3Y7kNxehfNPmpva4vppHUCXy7KGQrvPzXr3jjV41uYdPgEUQaRHuiWEt&#10;zNJIjy+XHlpY4wS/3pDPcrGTLKDsQfF0cPWxEr4jllOpJ1Zc0ueanNK8ea3LBRT0hTvFNJ87s4v1&#10;pVqdK7g37loRv7sFCKSVorVtvVylZ7WPbY01PVZp2vdSnSym5mgefcJowpBeWaeeJY4+T5Zg2F2Y&#10;OUlL+YuYum+F7Wd21BNPeSJ2x51wsqbfM2eXt3kHHJ27mwNpbdzn57tfFd9ZNEupW9/cw3DecuEl&#10;Uy7BIYo4baB3yry/NLNPIsQ/dOFdo9p29PvbrWbr91BDYGUs32XzWmdRtUnftRXQlW3yszlQAwGP&#10;mNexDL0qNqdRU4yVnGnpfVOV3HWT8nfZbKyORYtc65oubvpKVnZK1kn0V7rtoe1T+H/h1qkfnzaX&#10;plxGW2vLDCbKYB2IUtNYrBJKrFhh5yyqB8zj7wxX+HfhS1imudJjkhmaDDA6nPLa4lbbiOLz3nDs&#10;pXa0scgO5htJ3BOLVJrSVIU1mzJIaG5jH2gxiP8AdtIBIGVo9mwksX2rztK451dPmv7zY1neabYy&#10;pNG4uWkZ/Omicuo81XWRVZWKyIAkKiTbKkheTbxTwtalK31upFPVJuSTta97bLbZb36798KlGSTj&#10;RjKWl5pKT3W7Seq0sn5aWO68JaS+lzOZYNkctheQ6XqpjNxpM9xJFiCzvnhRLqxjVTH54ntyGjiR&#10;x5qxoIvnbxz4Otl1K+tPEsAsHtnkVdVP7mazklmxFI5UmO+tppAj202ZETMzBmRVz9DabN8RdEuB&#10;rcelaTqWj6isQvIrY2N5DqEKMvnxrbI8jRynaW3+RFKQfmeVi5b1bxj4V+HvxZ8GWEvh+8n8KeJ9&#10;JmaC40LxEyo97YyRSwS2EOpXIhhu4IsQtB5s3n5iQJHKSq1lh416FeM5fwqjjapT5W4Ny+Jw0qWv&#10;q01ODV5Pks1Kq8KNam425qkE37OXMlL4X7rSs2ltpFvVWdj5c+AvjT46/s0ePdH8ceAPG2t6VLb3&#10;KXFnqnh3UJoYVickIHTa0BcDB8qaGeGSPdGSwJWv7Lv+CdH/AAXY8MfEK50n4a/tGLbfD/x2htdP&#10;/wCEyli2eB/FrnZD9o1W3t948MalcuhefUtNzpRkmNxqFpZwoWT+LRtd1r4Saquianbz2tp+8LW1&#10;/Zz3WlT7i8YuLKaEBrYsuAHRssTtk8lg5X6C8D/EPw1fvbT/ANl6bqMyunlxrcAmJyq5OY1Fwqq2&#10;ScP5idQWbFdVWWLwtV18P7tZuDVXDO1Oso2klWpycU5WbTcOWS5pJSUXKMuOnQoYmn7CprC0koVr&#10;c9KTaV4Ss723Sakn7rcW4Jx/1WfDWr6D4y0ez1vQdQ0/UbO9gjuIZ7C7t723dHQODHc2ry28sZBB&#10;Escjo4yFZhll31tFQ8EA46HjHOP4iOc8j5SDkehz/FJ+wF/wUo8XfAi5svDaatp8XhXU4rWF/C0+&#10;otq0WnpH5cZbSdLkuH8mUZkkEUDWdtLL+7dQwLN/VB+zH+158Nvj9BJp+g3Wsxa5HbxXN4uu2f2S&#10;W9u5AfP+yrADAqQ4WIp8iIcKPMcEn7DIeK8FmMqOExS+pZlJcn1etJKNaUbq9Cfu+05uV+64wknd&#10;JNvX5fOOGcbgYTxWHj9bwMW5OrTjeVJe62qsdeTl5lG95q2raTaX2CIgvfqR0z/kc+3f04qtKOOe&#10;nbrx05/Xt296vj3znHYcdeP06+/rVKUHHA5IP544zX3Kd1ZrovTVHyVzJuN/OMAA5JHXHvnjv+dU&#10;cnJyRyeBz79s9ef899KUHB4BBwCeeMe2eRxz+lUVQkg8cbsEd+T+Z7DPFY/1+VvvMPv/AOD/AF/w&#10;5J6d+c/4Y/H61WmGBwR15z6gf59f0q6VOBx0AyeB05/P19aqTKduMkj36DrznseuSe1Ut4+q/T/P&#10;/ML/APA/Bfl+Jzl38xGMeuDzk5+Xpj+Lr7frm4G7PPcEHgDPH/6sH/62ndAB8HqBlgD2z7dh/k4q&#10;lhScckZB4HUdfzxjtXVDWCWrX5LT8dbrz8tTklKSndpaOy3stmuq9fzI9gwcgLjnuQR/PkfTtTtv&#10;XnjOdoz07j6H61YMY5Yj056ADt/9f39OlKIuhzgYwBtJ9Rk8ispUYO7+XXyata68r2RvCs9t9ei0&#10;t5pv3fv8xqKx5PsPcAnv/Xv+NWV+XpycckggHHQH1pFRuccn8O/qD9OxzU4jOPcfXjBHsO3+RxVw&#10;oqFtFZdPlbf/AIf7ifbOT+Ft681uiVlfaz+X4lWRlGA2O5GV6ct0xxxx3H0rmdTvNisNwAzx2GcH&#10;knk/547V0twjbCBjkZ6AYzxkjnkfiepBzivO9dDeW5U9ScbTg9OuSDyD6EEHpWWKqOnCUl0Xrq7a&#10;rR29L6726nXhKfPKClZWtf5We1tH/SuzDvdSDjl+hOMMACRwBjk8/TGc5qGyu43fc75I4Bx+gznH&#10;TnOeD2HJ46SaXe25TwcjPBwT97sSRwemPWnWplK7gWC/Nhh1BOc8DAwcDI/D6fILGzdZKUZWd9Et&#10;e2t+q3318kfTqklT5FuknzKytbWy626X+TSPR5ruMICGXcpx8pwTnbxyCCc+vHGMjqZbW+WQ8yEH&#10;7vJXA4OAeckcnpnqewrhHkuhESSdvAGWJx17nuc8cenPcvtLh0wQfmyO3HUZPXOF69x69K6VjZQr&#10;QtGUb2V9L3urbO1lszOeGhKE7tSvqktrJR1Vrbd/Ppo16V9o/wBpR7EjI9jz1orn1uZ9oxtxgY4H&#10;THHeivZWMlpo+n2v8Pl6Hm/Vl/N+Hp/e8kfWtx/GevJPqMY46dc9D29K868WjNlKwxnBI7Hn2J6D&#10;69eua9GmyN2Bzt6e/wDjj/PNed+K8m1kwOcD6YzyfY9OenqK2xf+6z78u1tHorL8730M8D/vNLvz&#10;r03+88Uto8ykHH3m5X+EA5zyDk9P5DFelaHMqqnIwOvUHrjjkfUZGfpmvLJbgRykKQMH5uehzjP0&#10;GASOe/tXR6VfEMg3NwR90j/ZIOcH1z29sGuTKZ6cr7pq/qr6fdc7c8jL3Ztb6LVrTR7201v96Pdr&#10;CdCo6dOxx+P1/Hqa2llBz146Hp7+nH+fTnhNLvPMQEcDapJ4PT+X5dM966Fbj0PbIP8AD6n/ADxi&#10;vcklL8Ndui+Xr9583ConG+uzut3a+u26/qxub1PUn/6/X3/H9KkEq5yT+pAx7DHX0znnrWMtwfwP&#10;JOeh+v8AkmpBOeBkH8QfyH/16nkXS5qnp18nd6LTobIceuPzqRWAOTyO5/z+veslJz65+vYcdvb8&#10;qspMDxnrnGOnI4/HP6e1YypPdd+i/Q0jJO199uupob/cZz6HGPWoycnt+Axn3qDzMgnpz16jj0+v&#10;41G8wXgt78f/AFv8/wBIVNt239N/+B6lkryAAHPBOCMde315+v61Rmfg5OM9F6cZ79Tj1xk/WoZL&#10;g84Jx/noCRz6ciuT8W+L9D8G6Lc+IfEep2ul6XZI8txeXk8MEMUUcbys7vPJEgASN2KsVYAeowdJ&#10;8lKm5zkoxjGTbbSUUrXbb0SV7tvTe7VrtJ3lypXd7JLVu9rJJau+q02sZ/i7xFpvh6wn1DU9QttK&#10;sbSI3N7fXLACKLdtiiiQCR5bq5ceVbwojSSS4RI5HxGfwt/bp/4Kd658Pfh74tvP2c/Cusaiuk39&#10;74Y1H4oeKNNn0Xwzb69bEfbNH8O2V8sOv63qOnrNE89xa2FtZreYhjv/ADYjC3zR+3X/AMFy/g3p&#10;6+M/Afw/8M2finUfDGp2ph1qbxlbabayyae80FzJapbWGozSR/ZHnebEkMluGBiuEu0Qj+f34pf8&#10;FL/EHxB8J+K/hd4x+G8p8DfFpL3xl4Vlm1W2u77w74u1DUPtKeINKubKSO6hWe585ZJpookXyWN3&#10;bXch8oflfEGeYvGVFQytv6pKzqYiKlSnOzjzxpTqyptQdtZUovmTThVgtF9nkuBp0Y8+Jjau7uEJ&#10;OE4JyVoOdOKnzSjK9ozkkmn7kunz18X/ANovxZ8avHDeKfit8RNW8Q6/BqCvPpLS6hdWdpLv3SRG&#10;OWWeRQqJCJJ51W5dgyzzIVBfwTx9+0JPrNybDUdR1OXSYlWO0ttIjh/s21+zAQxtdxNK81/dxKrI&#10;POJRCFeIMoOfm/xvp2oaZqOuazfXGo26axJb3EurCYpeyS4824V+UCWR8xbiYDy/N/dM67sInmMU&#10;c7X9vJpHiTR76EOElN9FC02zaXaPzLctvb5mzHNA5Z1WRQrMrL5VLLsLUpwxFJRU+V8jlHm5XopN&#10;Ozabavs1dXd7nsPG4iFZ0sRzVI3V43jC21tlB7cu8lofQdxqOheMrwSDxdrlhLsiwLqKS2tVZV/f&#10;fu5RBDuVgNu0/IwIjGPkrX/4V5da5EE0bxRDO8BbdcXU8n7yPIzGbcmS1QjLMj/NJIX3SyZw1eSQ&#10;3kl7qs1pqMlpplk1rDeadJBc3MM0VwbKGdVmtmtoY5rea4Z45RIUZMh41cAo1jStZ1ixc251p7Vw&#10;5HnqtjaQyBG4VS10Z50deHMa7wcERu3ytUMLiotShU91JpXpxaV/KKha2rVnpfZvQ6va4SWkqcld&#10;r7bUrpaJ3lPR+tvLqd1N4G8SW9/fXl1o63Fqy/ZvItLu2M8kMaCONDciITNuSPzZT9oKtIzqy7D5&#10;dZ1z4av4GhW38P6ZZl/M85H1a6glCo4EayXMMrsVLMS6/KpUIGHLqLNr4sjt4pduvX01zGd1ybaS&#10;OMszjC+dcW8Rknw3KeapZDzuAxi4fEFzqUCO7RX25kaKe5tFuZWKBgA7RKJgdxyxMJYsSdrbmVt6&#10;bxsHHmUajteN42slKKTs3ZLR6vV9ETNYNppSlTvZae9okrxdtfnpbRlZbBrLBWxjieRVivbj+0j9&#10;n2kBlRBIhkITa37wtGXIbLEdN+2Flrc0VqujaNPNEFimRtZa2F4IC3lzlixEbNGxWUiZFkIUsoJd&#10;jnSprlxHC0kWleSrodkUc6uVONjSCEiU7cnInjKKC/yqK0Hm077K1tHpVhHdeS675yInMkpjXZEk&#10;rFiR03upB3EALkY2tKo4+1bpzTu+WpK1n1cY33vqvuRMUoq1OCnGy97ljfe61bTdtLOz7djobWTQ&#10;9Pvds/hLWLCGHKGfT9buDbTPjPmJsS8jWPcCI2YHMSr3O6vTNC+LOj6Tdf8AElGs2iEhUs7y5iv4&#10;QQhjBP2qKEPvZ5IzEiwhEkzvkKrj5F1ebUrO5hjK3ViIreBdvn3a2zMoYgq8SyRlI0MYLDcCUXjO&#10;VZi+OdTtJPIvBOirKqJcNcG+hd88NHIYTEUYZ/eOA21QhIIJPFiMHOpGXLUVWL3tNzcLOOri9ndK&#10;ztdd7XOqhioQcVOMqU0kleKjFpWtZpp6PV32u33R+jt34h8A/EfTYLLxXoIsrrIhi1KwiFuy5LbU&#10;eFUeKUcSPJHE0W1HGBGoDg079kWLxJDc3nws1q3tr5lkcaTHN9rmvlBJc28LJZyNOS3NvHdXMsyn&#10;atsxGH+NPDur2mr+SZtQk06eMzTB7WeWCKVsx7DNEshKNndynlRc5JU5NfYfw18Z+LPCF5o2oy2r&#10;avpMTwy/a7FvIvWRm/eRBEDR3AZlyyKZ2cErsXO2vnMZDNcDH/YcS24+86NZe0Ur2coqDcZNPRaO&#10;LS8j3cMsDinH6zTjHmSSrU3yWuvibtKOnnHffQ6j4YfAn4k+EfElxqHiG31Oy/shpHuLwWd1Zagk&#10;SAG48i21P7NNbyyQKWRo7Vp3ypgxIzSD9mf+Cf3/AAUb0r4SfHHw/wCEfEVtqWmeFtdktNGe/wBT&#10;ltybSW5mgWOW/AS5fTYyCsbxzy2vkMEa4lkCJLHyPw3+LHhT4v8AhFtAkt9J8VQPETN4Y1GNpNd0&#10;wvAhlOkXpD6lCUmDyqjR3J3AQGIRIsifHXxM0T4beAdQuLq736ho97dQwW0qWo0/xL4Sut5aRNTv&#10;oECCGKRfkVo1hkZWjcWkqsg8bAZ/HFZlSVajVo5pSmp4RUabiuenZS5VK8ajnZvkqODmk1Fczgo9&#10;WPyydHCTpqpTqYCrHlre1aaamko88oWcHdrlnFvl3ld+8/8ARK8NeIdL8WeH9N8Q6Jdw32l6naw3&#10;Vpc28iyJLHIoZWVkJBzkHPQqCfarsw4bPzc56Hr6H6/QY+tfzQf8Emv29ZfC8+n/AAO8d+LV8T+A&#10;tRNtD4L128uyL/wzJcymKLSrmzmjaWKy89jmE3CwW4lSS0RIt6n+mGRkdFeMq6OAyyIQVdW5VgVy&#10;CGHK4JyCG4B4/oPh/O8PneD9pSbjXotUsXQknGdGslFN2lFN0pWbpytteMlGcJRj+KZzlVbKcVKj&#10;UXNRqLnw9VWcalNpO14tpThzKM1ftNe5KLeVL904BzyB+Pb8enT/AOvSjyDj36HnnJHt0x7c/hV+&#10;4GAeCc8gD+frnrxVJeWGDjJ2n8yPw6/lXtbPpv8ALpp6L/Ox4XV9vu0v32uTN0x6nHOf6VVlyFOS&#10;MDoMEgn3/KrZB7fTtge/Q9PaqdwTg9+QD26EDPHP+Hr3oaTs11eq27LTe2/5h3/H71+v9d+bufv9&#10;MMON2OuDwPwxzVRMhipx0OMDkn0+ntgf1Nu6ClyRwQw69vfA9Py9aroR94YznBJHX6ex/P8AXPVT&#10;009NPTzf/DnHLWbvbmXLfXR6pfN2eq2tfsWAoA/vEcjsM4789QOnpUgGQTjODnHfHX6dM9vxpFIP&#10;YgnIy3QHoCcjpnk+3v0lVD2PPGffCkYGMcfy461ok/m30v5d/u/yuTdXTSt3S2W1nezbV9deoq7V&#10;x1Ut3/D8e+R+XentnIznA4JGec8nqSPb8KQr0JXuO+ffgZ4P9cdRmnnOBnoTzkc+vYgD8R+HatFH&#10;S3W9/wDLpdf01pcWtlbR9l8rP5+fqUZwST6E9voRgfkfx9q4vV4CNwIGMsMEd+ntxjkcYBrvnUOG&#10;GcddvHoOT9MZxnv75rBu7YSk7hn5Tyw4AJ5OMZzjP9ea5a9L2kHFq110TvfS3n/Wh3YWp7KSfZ69&#10;unp6r1ujw6+sXWdioLLnIYggYznHfJ6irdpYExg46EnuSSTt2nA6fKecjlST1rubnT1R+QMZIB9c&#10;/wCyeDyD17YrPa32EoudpxgqANuOgwB3zz0/DpXzby/2VWVRJtNuyXS9u2uvS6+eiPoYY2NSlGMm&#10;oysk3prt3+Wv9LmpICQybAoTcoJ5BwM8AADI7E5Pp2pLGwcvhhkZ44x94Lkc5GOT+gz2rplsy5GV&#10;yeDnBPJI/l649e1a1rZxkggYAx7ZzsycEZ69+Owrall8qtSNSS0Wqi0tNuiS79XfvsTPGxhTlBfF&#10;rrfWz5b2e3rbR2K62ChVGX4AH3V7D/dorp1tFwPu9B2PpRXtLCUtPdXTp2t/8ijzPrK/5/8A/pX+&#10;f9X9Le6znk5OOeO+f8eeeRivOvFjD7JIS3bqOueOn5dxnntXoU/R+M5PGT0/HHavNvF4Is5D/Dtz&#10;0ySeDjqOPyPXHthitMLJ3+yr9PT1OjAf71Sf99K/r9/5fNHgF+MXDEnbgsCRkYyc988ke3t71q6W&#10;zK2ATyQV9eAMZ7dV64PfjtUDxeZM2SGJJLbh1HvjHQHjFb2m2CyMp+73J55yeD7AD9Rn2rzMtTjq&#10;lpq2/wDt5dfl+Fz1s6cXTim+u6t2Sf3LXXvueg6HI/lKGJOV5x0weucfzzx3XtXXRsVUc8c8foPz&#10;PX1981j6Pp8aIuM4GAQCcZA7joT+vv1NdPHaDA+XA468dO+PQ9/UV7PPJv3Y2V9L3fzv+fmfMez7&#10;NPpotv63IULEcnH+Hfjrnv7Y9amGfXP4f/Xq0LYdcEd8gE8enbj+frUotgfXOfQ8+4z6fQ5xVxnK&#10;yTv2200X9eV7j9n5/wDDfo9/wKilug9efp7+1W4y3uBjr35/n7fhU4tVGP1I44+mBVlbZenI44PJ&#10;H+II475z7VXPJbtfp/T/AFKUUrf8FarbrYqkMvQ8Z/z/APq5qCQnaTn3Pqf8961jCpAHcd8ZP1+v&#10;p/WojbA9cD/PXOPx5oVXfZv7uyXT+tClrp3OZ1C8gsbae8vJVgtraJ5ZnbICqo6dyWOMrt5c4VQD&#10;ivxH/wCCr3xau/D/AMFNVm1e8n0vQ59H1jWINGWdIHvdMsoRBDLrEpu0luG1CZhY2ulW2MDUonkS&#10;aSOS4j/Zzx+9tYeHtT1O7kjjs9HsrnVbh7hzFCv2KA3Ek0rkgMlvFHJNglVDKrZHIP8ABH/wWL/b&#10;f1L4tePLSOz1SefT7NJ9N8K+GYEMun6bo7CNLTUtRiBlZr/WHt/t0UDI7abp0mnhk8+eTPwfG2Zc&#10;lCnlcJNYjHy9yMW0vY0XCVapVaf8NJxgou8ZyqRbVos+i4cwPta88XZcmG+JyV2pTjL2Sgmn70pR&#10;c2/ijCLta5+DPjHWpNQ0Cec2klw1/fXE/wDabNL5EtszyOlo0Ea+f5LXD+YSEDlcqoCZrnPh7q0V&#10;laWt5q7+fFF5x0633TMjy3E8vzRpcSlrSzg+aTChHnxbsyyO5C+V+O/GkOlyHQ7zU3VGIv4obZfJ&#10;3sGVZIjhZJUw/wAsUs67vKZVU7lLmfwcdX1krc3ebGyW1N3mXkWdiBsiNwzA485ifJjZXLqSxB+Y&#10;H5FwqOir2UJu7qyTT5FJJKHN9qWkU09NdkfXRjShVuruUbKNNXb9paOsvJJ8zvfd3d3r3PiuZvGd&#10;xfJdK8enQmKVkKcR26hkYonzB2kiUqp5RRIQGO7FfH/jGOdtf8nTrOewgtCEtkgWUJCm357iVyE8&#10;+9lO7LjICnYcqi49Z8SeKL+912LRfDFy0EFpLGb27muEKyTswIacM6DY0QLSxocKjJCybssd23by&#10;I5ItUSxvDLKXH2d5/LkUmTdKZAVt+BgNtBGfmUgZFe3R/wBlhT5YRacLKC3jGSja9tNU273tfW1t&#10;/JxPLiKs487U4zd57pyVk0pbq22ml7q7PDLvUvGtra28lpreoSRQRx258mUv5kKf6udSQ22SI/Ju&#10;GHUJl8jpYhl1q/MMmoa5qcinZIbhp5DCvUuhjyGjbCYOVCE5+YDBHp2oaOXjnl0iA29uFMxS3Cyv&#10;bMM7vMtdwuFXCnLQ7icAqM8NyenWGlG98u7uJbS5cqZI1nS2aQ4IZ0Sd4ornHXMMiyKcD7wzTniL&#10;Qb1XK7+6k2lotbdL7drq7Clh25J6203lNJ2Wmrv1fZ6q2trPtPDe+ycO1vc3UXlkNOIzcszEgZ2k&#10;ZJA5Vl3uGORk8H3i18Szy2MY0uw2lFj3ssUaSHJxlkkQFSpGSGKtzwCa8gt9GutLh+06P4jt7dkK&#10;NbvcXdzZzAvh+NxkhcAgfemGTxkjmuhsfHfjC3mFlqUEWqyR248xlupbmO4tVLnz3ebYiqoUkN5+&#10;0ADBUZJyp1G76058yXLpZrayfuyjK3W0rtao3lRUHFNVaTWrfxxto9JLkaXRXT6N7HXTa/rHnIDo&#10;yXXnuV/dwpFM+cFQA0qqAU3EuzBQcZ4qxb+L2ubs6f8A2XcXkDAK6xvFeQ7IgzM6LM7PEqOu5jGG&#10;5I2btprldX+IFppEbJb6Yv8AaN1Dm6a0+03f2dJ1VmiVWDrG7hwJGjEscR/dCTcwYd34Vh+2aMNY&#10;vJHsIHjcx27xfYZ5DOkabxHHsMrbTKEBQ/M8RCo+4LM487TlTgk7Wadm7tLTTmv1V01r0V0dNGaT&#10;tCq3ypScWndJ2+18K26Pz23vvqvhi2Wygl1ZtNur1WP2C5WKW3yjnMP2e4h+0pGDs3KdqmQlRM0a&#10;7n35vBfhqewW7mMNu1xIPNl0m3aC2lVgPLWRZJJLG4kLCQCKdgVXLBQSEPj15pMOp3E7pp8N7E8j&#10;Rmfd5OoxwPmM7mjEV1a4MaqssG5ERFypAbdteEvCPiLS7sy+FPGkulKZhLJ4e8UXckltOu85WK82&#10;zJIH2N5SXVqrvtBaRi2RxVacIN8snGyjdNNq75dXKGu6urpxWqb1R3UqkpxXPSXLf4o8mqdrWU4y&#10;9W21rZa6X7y1+BMd15+reEPE0gkuYzJBb2Ootp2pRvzujOl6uX0/VgWUqI9Pkt3YEGMgYWtTwt8V&#10;fEvwy1BPDnjyFNQ067nEYe40+W1nk8gDE7PEp2TBmO6JGRiVyqSDFUbzWtf0R9+reEr7T0iL3Lar&#10;ocP2zTZ13MwnvNBdlhktnPyJqOnTwywkmOWJ+p+nvg3oXhX9olo/Dt8ltcSTOltGZkSSKC4Cl4Ht&#10;Z7iAvb3QaMu0LxidVjkaV5IwUTzsdVprDuriYKpTi/eqRspRskr86+0tPdbTfT3nY7cLSl7Xkw1R&#10;wnK3uz+C71V42atu04rza7eqeAviN4O1ebS9b0bxXdaFdISbbVrSGSSC1lhfBiuP7Oji1CAwswif&#10;7Xbs654iWLdn7H+I+i678ePh1e27a7oNz4nhtbaTS/FFv5VxZeJZbLZIbTXofISSG6vTCyvqQjil&#10;jVovtEfll3r87fG/7O2vfDC8N5p95dS6dYyxGTUbOJngdJSwae6gjL20XmTHyr/Ba3UvDNulimeK&#10;D1r4d6zdlLaPw7r9xous+Wr3Givd3Een3zHy4/tNgyP5vlySb4Luy/etavv2QXNtLFHXy2YZZSdP&#10;C5tl+Ic3Rq069OtytypVIcrcKunOlZcs4Vbx95q0Wkezg8dOcquW46ik5wnTlC/K5xdrVKTUuVt2&#10;v7nLeLXxbLm/hxqfxU+BfiSGe8i1nRk0y+ibU9NBLQWJiczLeaVFI32i1CAb1iila1uEkYwvAxEQ&#10;/uI/4JOf8FCtA/az+HN18M/FuvWkvxl+HdjbSXFsSYpPE3g6RI49K1+zaTbDdS2yhbPUvs7bll8m&#10;V4ofMlii/kv8OeJNH8aSan4H+JUUlj4iYRHTNSUxzrCUY24BQ7fN0wrKGk8iTdbP8ywSIwV834Z6&#10;/wCNf2MPjz4V+JvgfWJdP1LwlrlprVhPHPJEuoaXNKRqGhajIgMV94W1ezmNvMH89LWJzdQKUKhP&#10;dyXiWNHHRx8YRo4ynTisywcH+7xuEcqa+t0b8vM6bu6c483JO8ZSjGTjPwM4yKdTC/UqlTnoyfPl&#10;2KkryoV1rLC1L6pSjaLT5d7q8lBx/wBE+dCN3sc9+CGx1KgHGRxxwdwYiqSD5j1445HOT7fn+PFY&#10;PgLxlp3xI+Hvgn4gaTtbTfGXhXQvE9kUwyrb6zp1tfpFuyTui89k+bLKVwcdB0S9cAHOfTk8nknP&#10;Qc8j09ev7rCpCtSp1qclKFWMKkJJL34zjGSlF9mndNXv87H43UhKnOcJq0oSlGSe/NF2at0fk9Uh&#10;7LjHqRnnjtn8P1qjcYIJPGPbIPOMZ9fy4rQY/KMjnA7HGe+Cfp/nmqNwBjp0weAeuP5989vTrVuz&#10;a7N6rVae76dtbfeR/Xc5a4GZCBgHJyc8HOf098+/pVZPmyB9BjgAnjPPOAeSARnnBBqe5yJMrnA4&#10;ORkYHuMc/wAj+VMTtnA64XHuOT6gD6Z/Kumn3T008/v3+V99zklq1ok4v32muW7au7fn56alpFGM&#10;YPqTgdTwecnH888irIGcDbggHByV4yD/ADGBj6VCu0kDBOCcHHcjjnocHpx3x61JycZYYHtzgHp7&#10;8dvyI7are/n1+X9d9NupN1ZXejdnbsrff379PSRSCMdSpwQwz69Dn6gf1p4G5T0yCPoT1AA69QM+&#10;xpDzgjG3cowM+uOvTA6856d+lOO7tyQCMg9QRtBOOp6dgRxWy8vw/rX1C7k07q/n5Wsu/wDwOujt&#10;Ht4IXG4c55446A5HHFVpYAcnqWAU9io5JIHI4GCeuTk45q7t289Cflx1BGOrEZPXnPH5UzBOMFcr&#10;zg5x65yWOScDHGPUYFJxvv8ALy2+/bsV/Kk2rPddbWtsujbXX7znprESZLdCeepOMZB6eo9zgnAq&#10;i+lL0A5B6jOOOe+D05HH1HSurKBskEKwAJ4Pb247cHpn2OKY8GWJHJ24yRu4+9naeVJAHf8AWsnR&#10;T7bdl5abP5G8asopR306u+1r6tO9736HIiw8sj5cgA55IbAOc9geMY49qvQWu0g7RnJAORjjA6A9&#10;mA469R1rc8obTkcluO/TqCTngjA7/XPBcsKgfKFB+U4AAHJYHsevrx61caaja2iTWi9PzbFKo5b/&#10;ADf+Xb+vUhEbYHC9B2Hp/vUVOcAkYTg46+n4UVfKu39f0v6uyb/1b+v69WepTAEYx7/XJxzXmnjP&#10;IspMA52nAGevbpjjPt7V6dMPkPGc4HI7Dn/9dea+M94sJCq8+3Hb+f8A9fivHxX+7S0v7q2+W/f+&#10;vQ9zAf71Rvt7SF/vf57HhkPzTsQON2WYnAHPIx3/AD579a7nRogWUEDPyjIyMDGPb15/wrgoSyyk&#10;N/fye3Xk59Pw4xXa6PdKGCggdAM5PAOGx7jtnPv6Vy5ZFW1W66JX6X9PP5ndnbu4xSVtbvotI/L5&#10;/dc9e02LbEMDBODg988A49h0PrXQIvqvUZycHPsBjv8Azrm9MukeNeQSFHPPOOcfoemPQetdAk68&#10;dO3TPGfX6df8mvVcXqlrv010t39dLb+h4ELLTRPZdNNNP8i0EPfoef8APv8A5zUoXoMDrx3xz/Xv&#10;+lV1uBnseQBz15/zxUqzLx045PQ/r1x9MUrNbp/caFhVwORz+fFPqISqecj8+3cn6VIGB6GspKT6&#10;bPp8ugC0H/P+HNODEdAPTOOabkZwfy6H/GoSfRPfsB+WP/BWr46p8Gf2U9d0u31CSw1n4q6rB4Et&#10;GgZlvv7Luo3udc/s/COEubvTYZNNVpV8mH7erynajMP88z47w6bZx33jK71drnW7rUL/AEvR7DdO&#10;PL0yzaQ/bw7oBtv52mlRhL5jRWqRSMz7wf6xP+C9HxrXUvil4I8AWazzaX8I7X/hIfE+90W0F34g&#10;ht47VYozKqtKsDPHJLsLqLmJh93B/i//AGgvEd5qF7eGWaN7eV5Wg8qQJAizFkKJEWTBZhcuFztZ&#10;mLElizn8PzzH/wBo8VZg6c/3WD9nltN/FpQd8RBfZ/3ipV52tdFGStE/U8hwaw2TYVzXv4iU8bPR&#10;axajCkpX1S5I+6tfidtz4+i0pfFfjWSeW2kljWQzSTzbmLKGLHCc/OquDCmApfnGcY9Q+JOof8IN&#10;4cmsmkRH8mO71BUbbLJcrGqWdlliV8m1EiRCIrnfFM5YhlCbfwwtbX+1rjWZEVI4JzBbpIimFmgj&#10;DCVX3ZwDJl8h8+WNpWvLfjTo2teLdWhtNPd7hJZ59Rv5BG8hADCG2BjCZeNT5nnMAVhkKLl1y49X&#10;DOOJxuHozfJQoJSnreLSW1lpbfTZyafQVe+FwmIrQXNXq3jTsmuVyemt30s9OkWlZnzJo8d5rN4+&#10;oLcSLqYull2tOIY9rOQShclUcNztztZWycn569Ri1C40u5W3vWm0x2i8y0uI9/2eUEZZHjkQxPhm&#10;dFfZG7kNtLFgaw08J3ulwSymz3SRl/tlqCQ8LIo3MjKrM8MmN4PWMhlbLY26lhp+uy2j71W905ED&#10;RpqEQmEYJYssfmEzxBQp3KrLsYHKsVZX92vXpylf3XBO0YtpNLS0Fo0/mnZejPmsPhquiafM78zt&#10;rKTd297Jt9F5arW3q2m3cGoQWyX159hvWjdre/iEvkMzYA8m7VeI3b5pEuZS0WSyttG2uhu9G1GO&#10;COLX/D9vqFssZMWowwrKwhdT5TOYG8wru2uJdwZCd+9xxWF4a0ULahn3WVkYQssDlpLYhmwWjmQq&#10;YmjkIG4qroWz5oBDV67omneK9Jg/0O2TXtGIUi3VortNrnPlbt6bQVJ2IRBJ7zcV5snGbcqU07P3&#10;oaJ30V1a7XvNR3s3bS23vUqTgkqkJfzRmtmrKys/n+lunFafaXGnRK+k2d20SKd9jNIl7b7WCkCG&#10;GV7e5iBbKKrsDtYIS5R9u5DrenXI8m78NBLoGNW/0WaAq53GLcEl8tsMVKqeCSdzEcjrJZ9JSNFg&#10;tr7R3Zibqwu0aa2t3ZtzG2eQStHDI24Rp5aKGwC7Io25cuoWqP5z2UN9kLkpIYyxXIAZoZZfLdOq&#10;goi4CnI7zeULXavduT5U2vmk1vu9+1jeEedWSb66t20suuvZ6adHY5+60y9+S+tLLTIwWwXd2guU&#10;c4XeZzDc/NxuPTLLHgjFZVzpXiPVjEsXiO1slIJkt98UMoTDK6edIXCht7YYbQx+ZtgZ93RX3jTS&#10;9hiiW6tFBKeS4gu4nJjxwyKZBhiPn3EgEkspGa4bzBfXUawqrRIQ0k0ltMBH5gZyoZLiNR5S5Yh0&#10;Y7QchznJOfI+enfm/mkk91Ha3rpdqyXQSpKXuSfuuWqjJxTStJ372tpfr6ad3p/hW/WOB4dcSzkj&#10;V0l8u/EiXJVgTJ5Z8yONAPmCLkyF8Z4avdfCGmQXTW1p4p1Ox1ux2ja8cUVveWhAABs5/tMZyoUM&#10;gYMrMp3BjXz9Z3cdrAVtLm4nzcmMIW2QSJ91tu6SUplj8sJDvtywYjbjY0q9u3usPrJ0yAqUjijE&#10;TKmBtDs/mPJna2FXYhGSCccVw4tV63K61WKTS/h00pK/Lb318Lsk3du63vc6sLTpUfdo05PylNtP&#10;bbm69nbprY/S7wV4U8I3+mSaMviSE2zsskNxdLGJ4RGoESvHA9zA0mZJI5pFcFYy2Y1Awezm8OeE&#10;Pg7oup3PgZINU8ZavYyS3EEGzTreXTp/3eof2NNciKGTWJbea5jjaN2it/PkkIcCO3g+G/hpZ6rp&#10;N7FrWka/NrUZbdPYvcPJHLH5gBV1njhljkIyqsiSAMRhyozX31fQ6T4q8L29/HamWxd7f+1tFltn&#10;sr3RL2SJY5L7Tp0QPFB5gZ7lYHVI2kimVGeJXX5rEU6kK0I1MRKvhq7dklBxdRWtSqckeZqbSi4+&#10;7zaWlHr7cFGdF1IQjTr03eTd+ZQXKnJK3L7u+9rbanV/Cz4nT6pZ3L2Vrc+JNGitH0/xf4K1ONR4&#10;j0pJ8b5rCG9dDfRwjZHJHEbhb6JGaJHTZjlPiv8ADC38OxWHibwZLNd6LqqxanYRMsttqOk3UTL5&#10;cMls227jkjz5aAh2ZVS1mJYW8z+VwahcfDbWnuAr6raXAWS31sOsOrWIeQTW1tcTqpXbmNlSWcNa&#10;XoLqkdtKrb/rzw18UtJ8feHzpWpwaTeXGkWjG2ZILjzMOsaLDrNozwXdpHLhnNzbSXVsssnmoYnd&#10;45PKqPF5RjFjKEJTwNadsZh5SSjKlKyU0nG/PRfI1Us5WiozjJRVup+xx9BUJvlxdBKWHq81mnBp&#10;8sW9Wp31V0uq1PmG18eWnxH0uPTNTvI/D/j/AEiWKDRPFUSFPMurd2FnbazDIWJdU3WzOiI89n5a&#10;fvJbdVf0TUviDqnjDwwfh94zsrS08e+DraXUNBvIGhmXWbe0hQ32jRzyN/pFlPCHvfDt8vmG2ldb&#10;J8RXHz+E/F/wrqvh7VovE2jaNJpGuaZI1zNpkvn3Ok+JdNVi81hHdujQzz/Z/wDSEkPmO+1Zgq3s&#10;EsJwH8U6f8RPCKeKPC80ya94euvOWGaQR6tpF0VXzdPaVGke80+6cA210u5ZynlzLHIUZ9q+CoSx&#10;GHxGHt7KTXsq8Nfq1apH3daaTlQqSbp1KTVppy5HCaIjXnUw86VZtVY8rqQt71VRajJ8rt79NWnG&#10;Sk3ddY6H+hh/wS++L1h8Y/2IvglqsHlpqPhnw1D4K1i0jBBtrzw4W06EvkbjJNp6Wtw77CpmmkUl&#10;ShWP74AIcDHrycjgeh4BPX9eORX89H/Bux8e4fiV+z38S/hvdw2ljrXgDxfDrD2e9I717HxJbHdP&#10;9m+89qt3ZSlblCUMlz5eAzEn+h0Lgkcnk92xjPOck/0/Cv3rhmvLE5Ll0p6TpUI4ea35Z4aToOHn&#10;K8N0kpu8kkpJH4lntBUM2xsF8M6zqxlayca3LVU/mp7dFZdBGB4PPsDgA8Y7g568f4VQuOA3Hr9O&#10;MdcY756dse2dJuuByB05z+VZt19xiTg4PqOxP9fyr3nun1cl03Wn699fOx5D/LqttOpytxyxx1J4&#10;yDjaevp0Hvn1zUKDJz1PT+fAH4d8jue9T3Gd+COCDznOQcdu3+fWq6Llid5A/hx1xzkH9cenrXRD&#10;br5fK2nf9DhlbnfXX7Ksvud/mi8uSMnB5OAMjGeOx6/y9alUEADkKTk8dB1JzyeOvp3zUSgjjB6A&#10;k4+nU/nxjofrU6/eALZUAqwyeN3Axx2Bx6/oRtDf+l1X9WEuj6X6/f02f9eRLg7XJ4GOhxzjkduM&#10;/wA+lBUkAgHqMA8c579QR+GP0oJZiyt0GM4znHXOckY9ccnGPanADY2WbAJIHHAAPscnGP1rUtKy&#10;j1Wj2X2ktO+j/wA/IMAdSQSM4AJHfv0OPQ/jxTQRuztByMg89AO/OM46AAZPXinqqlSS2cjjjnPY&#10;A4HPTt+lIcdAARjHynncRjP4EDPXv7UAlfS17uzfpbTvvol672sNIGcAgcD5TjkZ6cZPTgDNIUIJ&#10;9W4zn2xx+B78Z9qftONzEgLjoQMnsOQce39abjcw9TgevU9/X+XtQNXunfS1td1tv56a/wBWbtOG&#10;XBVgDyMYPB9u/H9fSmAHG05Hy5OOowxOfTjr0/CnZIbHYntnOMY2jr/X+lKQN2NrdANw69c8jAH4&#10;Dt065p/1/wAAel+7W/ls9r9dBm0nkgZPJzuz+PvRUvHofz/+tRR8/wA/8v6t6D+X9f1/Wx6e4zke&#10;mfz5HP8A9b+dclr+nG7hMYUH5jgAZzx79fT+tdYx7nOM8/j1zwf8+9Z9yytgcd2/yO/9a8tR548s&#10;lo7Lbpp9/wCp6UZyhJSi7NNNeqPFLjwlIWdY0K5bJIVQSBxtzzgkdSO/tVm18NyQYO07gQe56c84&#10;HT1x2zz3r1B40HIHGT1ABI9eh69ux9qr/KoOeSDnjqPT9CDjv2rajSjR5Uullfr5u/X/ACM8TVq1&#10;m3Kerd9Om268+hmafZSQIMjnHbt7eo6H9OlbIjcjp2/yKYrqO5/lk+/bH4evapFmH4ggkjgADv0P&#10;IrZ+St/X4swjHlSje/m/PX+vz6jgrrkjJOBgHnH5Y/DntUihs9D07cc/iOlM8/j3H549f8jrxThM&#10;Dj+Z6H8qRa7KW+99E9tLu779PKxOu8HoTkH5h05Htj/9fbirSl+OvTuSBjHPPb6iqazgYHHPfPX/&#10;AD071YE4GB+Pr9Rnpj/Pepkr9P0fT+nfpsarby0s++n4FguSMYb8+OPQ9/6iowW3ZGT1+Xnn249e&#10;B06803zwcAMPYD/6/wDSlimBkGSATxnPAzxk4H0qOVpN2u7aL+v68mmM/hC/4L0eNNR0j9sfx38O&#10;7BY2uvES+EdY1G8clpLfThoenqYF6gQNJC1xzkg2r/MCwNfzM+OL0eINW1+2i23UenXdna26EMyl&#10;XW9RSWBY4M+EKqBuMhKgAkV+13/BZz4pP41/4KF/tRa/5t1La+DNS03wBaB1VVthpOnWlhcmLaCr&#10;IJ0vWUncyhhnGTu/DLwLfm+8XeJyzI0ckcUokYEqHhu0ED4JCho3uAo4y+7nBBNfz2qVP+0c0rwS&#10;nD6/j60Jp3cpV8dKqpPprCpFLdpSdr6n7DgnKGX5dGT9+eEwkHfX3Y4enF28+ZSv33sej2Wk2+j2&#10;btHbqq6fa+RsbcEnu5oUMzA74iQXkQIoQttcrhnFeJtqcl14r1qPTjaLa6FFY2t5bN50ZvL8xNKh&#10;tHilRgvnnBUOSOrkg8/Tnja2OnaSEZlR/wB5dBd3PnNJiBXxja67t4G0hgqAHpXyXp6/YJpb5MNd&#10;avrN35KdfNaRvJW4cMDlbW2tFdQwH7xwwOHr1spTksTXnr7qcItWV9NdHqtdPnqc+Z6LDUYtu81z&#10;O2qslb8bJfLpa/oll4Rn8XI5utJuI7tAHkFqXuTC+Tkgqjqzsf3hjJDZwYnLfJXW+BvBcGn6rqWg&#10;69pcU1lcafPFZaiQFntrsoZLN7uG4jhkiQzSIZJsRRMEU42M+79FP2OPgXpfjHTvtmo213cW0BXb&#10;c2hdLg3AZmZ7QZYSxhG5gDbVQ8qx5H2Z8Rf2ONJ13S7hoRJJZW1wu/U1sx/aemRRoEhlka3WG6SF&#10;NxDBGkKxhZTFsQunzGa8WYPA4qeErym7NxlUpJuUJOy5lGPM21rZXV7WPqsp4VxOMw8cVSilLeKq&#10;aKSVtG3or931V9j8P5fCI0mK1vobGOfw9cXH2e+ggjJuNGm1FT9rtpzszNAwhSSykKbZjFJHGZJk&#10;aI5GreDL3w9cNf6ddMLZTG8axysFJbYbfa6sFaOZWby2weSkfmFy2PrL4lfBfxp8G9UuNN1O2tdR&#10;0LVbX7Pa6ikko03XIHPmQrFdOoWK7YP59ss4hmjmBMbxOvmj56spZ9NuJ9F1KC6m04z5tWuF8y4g&#10;jdgWsXkYAExklrdypD/cJjZI0brwuYKrCOMw1WGKoOPNGdCaftIJ63im2qlOzU1K60jJ8rTRNfL/&#10;AGcnha1OWHrq94VFFcstNVJb0ZrVTjs725o2ON1YX7SwTzw3U1tdKso1Cxw6xSMB5cV1BMXQ5jO4&#10;t5TKGOEKMCaxn00TyxtJbWl8rEtEIJDYXcm7aMSwXKvbzM7HaxQpgNnHzKT6+2mLDO2muxktrpZm&#10;spdwj8lHHmRx7yAGilRmlh8tnuItpjZSQCMu4tLC4R7XUIFDt+8tLtARnbuUgvkfMArbiuMElmXD&#10;En3qeO56cZJRqaXtZNuMrWa6twafMmubR6WTPGqYBc0k3KnLmvq5NRatpLrG6s0133seF33g61aa&#10;R4xe2s2FBjuYWngds5VZGtpTFEQSQHZ0GMfd5armk+HbKOVYBKUZisksRKiSGYYVmy7jKYO4s2wA&#10;DqeTXu1j4Mu7y185QdYsLY7d8JcarpyZO1vORHneHJ6MJVRBnY2CDQ1Twm6xK9sYL6NMFTIFF2SD&#10;xD9oUZcq2NgaQneQC8eNoaxFOsr0qlppNpJppNW1as+y0atsupCwkqbTlFOLVtmr7fadvla/Trqc&#10;fceAFv7ZJnsIL5SoaGdLiQTh9uwbWizMj4cnLRPH0+fGTXIDwBHM8h0++1TTrhSCYp3dI1LHCmUM&#10;nAIC4nG6FuceWcbfVdO1E2ErRXcF3aSIRkTBg29VUCMbCs0e0KWB+eIDB804xXo+k6dZ+IolbT7t&#10;HuU+ZrS4KR3bN8rE2dweJSVLDCO6TR8hJAGB4sTj6tG3OouKlG84772u0nbaz10d7aXOqjg6VTW7&#10;UktISb8tIva9vnv5o8a07QfGvhZLbUlt7y8hVFb7VYzhZGiIOfs80E/2W4QMq7luFY7v3Mhid+Po&#10;fwZ8StfgisNS8PapfXUEztba1oN3AWuYlQ7WZ9PkK3MvzllMNuMjaZLWOMMtbnh2efw46Q3JJ0+a&#10;Ty57a6iE0DGTIZZLeVTHFIyoWV43aMyDMDgsIq67X/BngvWjBJp8x8ManCY5rHULYvEhldFKJKQw&#10;cLM3zRnHkSANE4Ew2txLHRdRU8RRXLOMnCvBc0UtNZRs5bO+nNyv7SZvPCuMXOnU96PLzU5WWlrW&#10;UpPkd10tFvs9jpJfH+kyQwrfaVcXEWEWG/tHZcLPG4fT5knPn2iSSo5Ftd2yeYwdVmkOQ9DRr7wx&#10;q17Bq0uqajpX9m+a0U15A08kRgAN1aRC3SK/liJ8syw+b59tEQ6sIUdqwrCfW9EuBbeLdPg1IRYC&#10;6vZI0RvAGiaIXBtAYZxJuDS/a7ZtkjGVHLZlHY28PgXxSLqSfVpNJuZWT92BpylJgWMUskxCeVeQ&#10;E7Tcp5U/lk8gAbVXahSlJwhOnKNpVaPNJcunxUo3tdXTkpWd3FrVo54KUpqKaUk9p2i/+3Xda7eT&#10;37FXxT8Sp9R0xtL8N6kJtcyzyW97aXKWerWwO149PuXa5+e4TZKrtvYMyxNKqSFD8B+IfEWv/C34&#10;kw+KrWynsNF1F919BMRc2iPKx+1LcxoXV7eYO0UygF4HJlLMrNj9MYvhhbadaJMtiktndqbyHUXS&#10;VkZIsLJcJNB58cMsgw7SRi1jLsUkXdI+75S+J2hWev300Yto4NFmv44Bazx2qG/EbTSPdRzyzEXC&#10;PKHcsr7XbG85EezmyqWHqOdGjHkoz5udPrzPRu6a0mm1z3tZ3di8cq1Jqc/4sGpKzTs4xi38L1ut&#10;Hb70nZf0X/8ABvV8VPhzaftJ+I9PjvINM1Lxz4Mmt9LQzSN9rd1h1Q6WvlkxiNGgluF+1biHigMD&#10;iSVg/wDaMR82enr9OBx0OQeCCvGQelf5UHwc8Y+J/wBnH4i+HPH3gvWJrceGdTsrqMWN262SRLMj&#10;pb3M1pJ5lgyMgWByoiLk+XMAiE/6HX/BPH/gop8LP20fh3YLDdweG/iXo1jYWuveE9R1K3ub2/mS&#10;3CT6tpEiN52oWMksTF5Qhe3LotwAzqzfpnCWJWA9pleJlGKq13XwdbnvGq5wjGdCUrJKpTcIyhzW&#10;dSM+WN+Rn51xNh1iZxx+HV+WmqWJpNJSpKMrxqpaNwkptOyahOMb2Uoo/SRuMDAPck4z/nt79qoX&#10;WCpyMKQcnrkHqMd+OD0+vTGjIMdOcdeM9ueo9R/jWfdAlcAejE5xjbyDg9cY6d+lfftdbbtNadNN&#10;vkvmfGySW3ne34HI3BJdjjB7DOR0x0wMZPI56e9Qx5529ccYHGfr9fQj35qe4++RgjJ5PU/LkZyO&#10;fl54xjHrVeNnGR0OMjpk8c8YPQ9B7c10QTt36/fbTT18jgera1dm366pa2/HXzLozg8EvjqOATyQ&#10;Bnd0zjOfSrAbAzgY43A7slu/Oeg7fKf8YUVuoIYn72eAM9cDgjP455HtVnDegK87if7pHPcZ4z+N&#10;bQ+X3enX+nfcS3W2/wDl36dvmLheGDcY5B6n8sHOP6D3pd/BH5cewHXI6YB6dfypDjjHUgcLnOff&#10;t27c88g08pgYYAEj5CDySAS27rkY6Y5z+VWaLbq72stOnZaet+wowNpx2GT6E/3jycHkn0HTHFNG&#10;Fxjbkc4x8vGcjPbv1z1zjjFNy/HJxjA4yPoKTkLkk4BPI6468gAZ+nIOO1A0tFq76Pvr87/gOBxl&#10;Rg9COfTnrgf06UmcjOcNngdie3YdzjJzQCQvuTtIwByM5654CjP5/i3dvwGGCCPwAzyp9uOuRyfW&#10;gY/IBGQOoxjGO+eo6+nbjkU0HIyep6c8enJGDj6Y46HoaUDqBggnuRkYJ5Hfv+IpuNwUn5RwB24z&#10;zwOPcZ49Qaab/El9LL57PS1tX+KAM3bgf7x/wopdy/8APR/wK/4UVd13fT7X+H/N/j8ps+y/8B/w&#10;/wDB/H5d7c3RQdRgZyP/AK/b8feuel1aEE7mGQemfU9Dx1HUnjIp2sGYRyFCM8jPPGR17/jx+Zrw&#10;LVL/AFZLiULKdodiMH3xu6cnHPvn15rw8TiI4VwutNuvRLW9n/l8z6DCYGrjHPklGPJb4m1fra3y&#10;b/Dqe2za5bp96VMDAyzYwPx7/X06Vz114vsIWIeZMg4PzqoyASepIHYKO/HzDk18363rGuqjlLpg&#10;ACeCAM884PXBHGRj1r5x8ZeMvFNs7GDUWABYZAU+pz8ynPOAeCQOgB6deFrRrtaNLR3kopa2316b&#10;/wCSOTH4OvhKblzQm12l73R2trLbd2aXn1/Q8+OdOByZowxyf9YCCAM7Rgnnp/nmnr4701sASIM8&#10;ElwdueueemPfHr3r8k5PGfi6Rsf29cK4+bao2ICd2VOAPbgEEjuc0yLx14xjB/4nl07AHJPKlgDg&#10;KQAM56A598061eNKcoKnUk4q6aStJprmWt9tfL7zyITxEoqUnBXsklVV9La29km772vftuj9dl8a&#10;aWw/4+EyTgjevTPQcnqPX36Zp6eMtMdiBNGMHGfNVh+I3cH8wPwxX473vxK8crhIdbnClhlAE5wR&#10;n+HPP1PUYB7ssPiX48EmTrczAFctgAlScA4KD/gWcjj8Kz+sR/59VXtZ293ZP4lJJX89X6vW6dSv&#10;K3uwtd6+0TelunLe935JJW8z9nI/FNi/SZemfvKTjrng8jGDkDoe9Xk8QWZ585eR1yc9+vTjg/gR&#10;9a/KDRfij40ZlRtSZsYJ3Ipzg8Zxg9vuggHaBgc16dpnxB8Wyqd16STwOPXG3IGNoP1/HtWiq3te&#10;FTVJ2UbtbNp+fTTe97u56NHDYiok0oJPl1c7PWzutvPTZdz9FD4hs1IzMg6YOR39fT6n6mnp4ksF&#10;cL5yZ3Y5ZSfUZHPHTt0r89rrx/4qjRv9NGCDjrnPbaeRkH1HPUDg1yN98UPF8JOy+BPzfMcjoCPl&#10;O0Dj3GK0TUlzKNS1m9rPTy/yu27vzCpRr02k1H15lotO2m197X0R/Ep/wVY8N6r4V/bL/aZ06cyX&#10;K698afE+spK67pLu21O0sb+MsxZlKWy3piCNgEbioAOR+Wnw90MWkGv3EkUS3d3q9pbb025eNJBL&#10;IWXcwXEm6XHcRLkEYr+ij/grh8HJL742R/FCdFZviHpkl1ceWTu/tnSLMWl07BQEMtxapafNjjYW&#10;OeMfgVc2/wDwicj28ysvnaqZ5NzDuDaRrj5SSQVbg44cngmv5trSlhM2zTLpxcKtPGSUU29aPtee&#10;hJd1Upeznfr5bH7Zgv32W5fiE1JLDU1fRr2sKUI1Iu10nGd4ru+hT+MPiER2UrwOGMMaABSQPNdA&#10;tshfIZibpYVY7yqrI3GDkeCQQSHWtAjnVWTYBtJCkzPLBayNkcs7D95g8MSDjBwb3xD1a51WGO1R&#10;yG1HXbchcj5bOzaN0OGAwHlHzDLdE4xnd0kWnobew1Aopksbu1uVUEuwtbhYZMk4AIV0QL0BD7+N&#10;vH0eHfs8umla7Tte2ycVdPol03+84asXVzCjGXwx5b2/vX16WeqW/wAj+qr9hP4JJa/DHwpfqnk/&#10;arO1u4Ehhw8kzn5iWctHH5TKFDJ8ztkk7OB+m8HgCKFbeZIV86PAlQQoA6KpYg7ChcSH5CUk3xl+&#10;JTGZIn+af+Ce+pW3iH4GeCru25Mel2tqZMhlSSCPYTGcYU5IZgijJVc7vmr9SNDsIXCXCqpdUjKh&#10;0XcxIBk+Yr67QxPzFgQTjivwmphf7Rx9edaaTlWqJ3vaK59XZyivdtyvXa2rer/bMPiFhMFQhTjy&#10;xjSgnZJcz5Yuzb1S16X1Pz9+If7LHgPx74f1rTb7wcmqafqsMr3+i3ax2NyXnSQvd6JeXMMVhI0J&#10;ffbW06QmSRf3d1EDsr8VPjx/wTV8X+FJpb/4fXQ8Z+ELeB5Rp9+p0nxhpTgviykkkMkSSW+1g32l&#10;xDKRtTZtQL/X7DpllqUbK8IlJKq7KpDAFgxKsuArs33nHXA968z8W/CTSdaWSRfMgnZ2decSExqE&#10;CsyY3ZwCvmbyfn3BskH6/DZFjcupe1yvFOTl7zoxi4U5yUb8zinLlmoScZThO8tk6bUjzq+KwuOf&#10;ssfRU+W8YTvzzprRK0rXa7RcdL3k5aW/gE8Y+AvG/gK5vbHWdI1aKFJnjl07V7Ga3vLfy5C0csdy&#10;sQR5UBytxGXjzlFlKEFOFnvrSa0EU1vIIrgJ5qTIv7p1OFvLe6jAWGUEKkihtkiks0Yzx/aN8Tv2&#10;TtE8SG+tL3RtM1eC4aZri2vdOszIY5CVZil0oiulO5jmO4t5YsDyEU/e/JX9oL/gl/oF/wCfqPw/&#10;0+Tw/qcdtIZdJS8vbCzupQSsb2keqo9rHKfuCGK8khkYlVCA5F0uJJUpKnm2Bq4WcJxX1vCvni5N&#10;2UpwundWTk7zkpNKVm7nk4vh6S97LsTCtBq/1fEdtHZTaaVm/dtyeeyR+EdrqWo+FLpb6F7qaJVj&#10;fzQQ4a36LLhVdbiJhwwjZ2Uj50jXmvatEWLx/aGXS7TTzeuqBp7aRxvZsbTPEJ1C7lG1yUDEkAgL&#10;15L4t/sz/GD4SX09rqOla35CSTOiXVpMNoVtzJHKDLBK4TDFIpm8xCCN6E18/aN4m1/wfrMN3p/9&#10;q+H9ZgkZ7g24H2W6Iba4urCZkVtwXy2KKo+beuCCa9pThmFP22AxdCrUa0nT5lGXwpKtTi/d1ve8&#10;W9LOKseIlLBTVLG4atCmneUHy+6mtXRqO6ktbqN1p1vo/pjW/hx4x03cmpaf5lsGzH9pX/R5AEDb&#10;7W+UOqknAWKQ5Xf8oDAkc9p3h29tLkXUAe1AlPmRTAQPDK2BlZCYiXY5kSRXCyIrYfMToPc/h5+1&#10;h4cuo4dI+IWlQRTyIkP2+La9rKSArPIkrRsm7BOz99gkhWOAB7FrXh/4LeMtLkn8O+I49KlG2QNY&#10;3FvFbpIxXyykF9J5S+XJ5bMAkPAITOcnxZ5jmWFqexzDB1lG9lWpQ9rRl1vzpt+8teX4rdO/swy/&#10;LsZBTwOJp8zXu05S5JqTs0mk0lZdVe9nbRXfiml30VykNj4jt7fVbHySFMl0ml36OIljUwXlz5dn&#10;eDC71t5ZI5gownmswJ6p/A0d1G7eHbuW8i+zhf7N1QfYrseaSPssF8WSK5RRld7CZZVZdoRtwfht&#10;Y8Njw+wbTvHmh6jFEWItgAjOA5ydmbpY5MglpYTGCAMkrkV1Xg/RfHeoxiTTHk1O3lX7RbOkb3CP&#10;hwXhtpI4QuwFdz7F3H5Wk3Moz1vHqnCNelUi0pe7Copxjqk7OE4rrrt31OH+ya06ioyV7u3NBxlZ&#10;33um7dVppp1681Lp3xK8GytaJpty3h7zo5fsuu7bm0SbK/8AHldsUktdrPsUW9wygoAFCswTtLH+&#10;xZniTUND0+x1h5EcS2d6lvEzPhQs6TRvHLM3mMy7kaQRA5hdnBSxe/FL4q6LqjaTe6fe2mmyIYEt&#10;00GAiIMAOLi7tojJIcMokGJI1P7qRCzOfRfBvwW8VfEC4sbm0sdZl1mZzKILiO58+5klXnZJH5Ja&#10;JiF8uF55FiILLKA7VrPOKdOg54yeFwnMviw+I51OTs48ylGLT0V7VHe9jJZJiXWUKFGrWUbc3tqc&#10;Y22bfM5Wast3y/y7Nnp2kQWVzpaWst1PbT28ewR3FxI1skSRuhZI7cR+eF/dkR+QYnCqVLGQAfL3&#10;xj0KCB9Nm0mKJmaSeews2EP2V4kyrLCv7tLRTt2lRFHCJN/mFmSbH6Na1+yz8SPhr8NdQ+JOs+Bd&#10;bl0/RbJfM0qaK8tr26mmJS3vIi/7wgzhTDtuJrc5RdrMBj8dPHnxT8R3WvXOo614cutMs/NktFQK&#10;935IyB5N20LLJE6KUdTLLaxhzuiUj94MOFXUx2ZYioqlSlhaUXKPtuSj7SclUS5acuWpOCW7jBJd&#10;ZPRmfEtKGBwlCChGpiJtKbi+aEIxcFJc0E4RdtNW35Lc9E0Hw42qyRFtPl03VZosPOlqtzbfdIzc&#10;rbtFvXMfHnRSR7eDuAWv0P8A+CavxP8AD/7Nf7W/gbXvHWg6lrGhapqMGmNrXhG9fTrvRr6eaNYb&#10;+C0W7Gm38KFxDqenyJ/pVrPMERZNgb4f+CWsf8JFqscdn5kRe0W8kSNPt7S6ehVrqZIQtxNO0Efm&#10;yNCkrzRRRyTbRsIX7g0Swsbfxv4Xs7NILjT0+z69FcaWtrC2r2UXl3NzbRtHsmglk8t4xBBNFMs4&#10;iW4MbhVHtZxntLI6sZV5wcIVKbpylGclCpGalSc7xlHl54xaUrpJN+6/eXDlPC+L4jpVqWBg/bxw&#10;9epVpxlBOdGnTXtIpOTlzcjk/dbd1ZJ3P9CC0uotQsLLUIBKIL61t7uMTK8chiuI1lRnQqrISrHK&#10;uit2GAGdat2R5TkZBQbuPQdjnJxWD8NdZ0rxJ8N/Aut6MWfStR8J6Dd2O4lnWGXTbUorltzsyqdr&#10;O7HO0EMVwK3bwDy2OSPl5wcZ69eOR7frX9B4epGpRpVU041IU5Jq7TjOMZJp7tNSur9HbofgWIi6&#10;cpQs1KEpRad01KLs7p/aTXveemuy5KfBJ7Zz0JzlgMHnPQ9PfA9qihwp5bkkg9z83TB/IfmKfccs&#10;euAOPXA55/8A19uoqGMbSrNkhuuB0J6E5/E8fjXfCzV727Jaenlp26Hl3d7K7b16R10372e3fyNF&#10;PkbDcgrkDqMeh9M45/T0MwYt1+6QeB0z7g5/KoQuVzkHAyDkhh25x69uPrnpUqnCjDHB4PscfgOT&#10;j1HNarb1s366enz6GitZNq7utrqz01ff5dfxlJUjIBG05yc8H2xkDuTgdRx6UmQBg7jyQDnIHHXn&#10;8M9OO3Sod2RhScDJOTg+ucjA79cnv7YRWUYLEt129wCehzyeOnt15IplL599d++tixnGMkEEHjPT&#10;jkjkDOM4zxzzTCSM/Ly3P8PQjqvzdcdOpyMdeKhzuY4OD+vPpkY7/wCHNK7EZ+bkDAAPJ4A59c/U&#10;dMdjkDXRafc+/bt89SUN0GD8zZ5HO48df/1/zydeeSTxwMdwfw5GD9SO/EIcYJ+bJ4OeDwccHPHH&#10;cjgg8UoYAZx2JKg5GVAbk84H05IHFAyUDOGPHPTuMHv2IPbj1pflAJ+mBzgAdx75x16Y9KhDjjnO&#10;SpOcgkZHTk9O3HPf0o3AFufmKcdQNzEgg+3Tv+dNPXp87/oJq66/J26r+vw6ku49kGO3zdvzoqHc&#10;3r+Wcfh7UUief+7P/wABZ2GrISkuBwFz6ZJxkH2wT7/18I1K2Z7m4OOA5AGeSM84xxg/yr6D1RAU&#10;YjOCDn8scAfSvGr23/0uUZPLHHAB6duOvTHt614WOhzuhJ9Xpulqo6NLr/wNj6nKqnJOstr00111&#10;5lHb/t75HlmqaI0ysFXhgdoAzjrnccEEc84GMe1eL+Jfh8b3e3lfMzkqNmep5PGAR3bpkenU/Vsl&#10;mHUEjpyeuPdRj1xjnisu40qOUAeX8vJ5OSSc+nJH9SRXu5W6VBRk1ps9LXtZ3fftpe+p5+aRqYi8&#10;ZNpOyb6bq7e+nTa3Xc+F7z4USpLvWElWXJUKeDk5zgnggLgjp15zVB/hZdDgxMcYOFQ4GT25IyPc&#10;gjr1Nfccnh9GP+qQg4HygZP3R7lcY5yeM59KgPhxOrRhRk4AOeoxk4BA254PPrzwK9KcMJUbm4Rb&#10;e9n35e0ktu6/yPFjg5Rivfk7O2q13Vuq6bP0+fwrP8Jbp3P+j8EEn5WyR06g8H3xx7960PwpvImI&#10;+zsCcgHy8YX+6ARnP1z69cAfeh8PLg7oeARycYXHQ9Oc9eOw96h/4RqMAsIhg9wBkg/h1I+mOtJU&#10;8HZLkina17XavbTrf5rp5ItYWpTfOp38rap6Ws9k3q23ul30Pj7TvhzcxMpaJgch8hcYI7DjIHPG&#10;Dyeh457ux8HXEahW3jIVSMYzgADpkknuc4/mfoxfDiqRmIAEbuRk4GD0+nqO3tVxNEQA4iRhkfwd&#10;SOQoPXn259/WnDBtLRKzbXWXTrZ9t2/usdUZV6atzvrdJtX0TWibV1+Plqj5qu/CVw6nbGTk4HDD&#10;aOh25JwBkk53FsdB34bU/Al/ITtiPAY4AwuACH/D6t0PUdD9nPoiEnKDnsFOTj3x2/Qcmqsnh+Mn&#10;AiG0jpj3BBAwDkH/ACelb03h4tfDZtPt0Wl7abq9ujfywqRr1FpOy2b1aS000evbXy9T8GP+Chv7&#10;L2vfE34P3GuaBpt3ca74FE+swJb2zSyz6a8Sw6xHblsDMNqPOON25VbCtlQP4zfjzpwsNatY2VbS&#10;OC8WOUzqpcyRM3mjywyO4WRZIwQhG4dcEV/qMP4Ss7yGe3ltY5ILiCW3njeMYeGaMpKjZ6rIjBWX&#10;uB7V/nq/8Faf2frD4MftKfErw7pNlPaaRp/iyXVLC2nUhI9I1JY9Whe3+XmFY7kIMnOcnJ2Nn8C8&#10;TMloYDP8tz+hK1HM19RxdOztTxlCkp0Jxa0tWw8JRcXopYfmV3UaX6lwVmNWvl2Kyqovfwl8XQle&#10;/NSnUSrKSd/gqOMlbS0+Xofjnr+mq1xo91KWA855UMgyrM80LJnAAVhDbZYKM73JUgMNvommXkA0&#10;C0lfyyl7p8NhdsdoASdriOC6D7R5YSexiQN91fMAGAdtcz42mJNoY08porrzFKE7Gh8mJmbBGEBi&#10;DkcHJDcjNT+HZFufA8kbmM3EFrdWWCWKq6Xv26zLt35CJuGADIBjBJPz2FquWGSleylOLXTd2T/8&#10;Bd29bW66n0coJV00r+7B9rWta/nq9fTof1e/8EgPGFxrfwPj0d5ke40TUjbsGlXapEaGIhAxIDtF&#10;uJGeNzYbpX7r6C82y2ab5V35ClvkGSvmZAXkBjuJJxgdCOK/mC/4If8AjZbvS/G3h6Zm862u7VwH&#10;cH93HvgLZBBLHzFLNjnBB4wK/qL0KL/RI2dzOUCYZmCgIVQORtVVJA5z1+7hs81+RSozWcY6l70f&#10;Y4uts7KUbqtFtRs3dTen2tU2tD9YjUX9nYSo7NVcPR0t3Sg0uialF/Nddn6hpTYjCocDiRircbo8&#10;EYPGO+MDIIGOQM7V3byTIBsdYhGSSiu25zjOVOQVUkAMTwpOema5vSfKiYbmPz7RtMm7rk7sEtgd&#10;BnGcY4INd7DNbi3wJFOPmKtxkYIO5zweecjgHkgjg/qmVKUsOvaR5eVNSirJbpOy0d29Xo+t5PmP&#10;nKknTqxlFOVr63jo9N9b+drJNWT1PPbnQLe4aST7Om5Nqj5VKu4bJwwzk89+UDA+orjrnwlp90Jf&#10;tljDcQuxhEMiBo+WLMWSQMu1w7DgEqQcdRj15rm0FwIkKIspG/GSMvyGAO1vk+UF1XHB59KsgtyT&#10;FEdqj5ySA24HLIPu4QvjHIILYPSjHYHCVH9lzs+ZSjF3b5baNJWXLazVltqm76VK9SNlzVFzKMld&#10;25Vpt5XVtL/NHzH4x/Z78A+NNMnsL/w/pkomV4pVuLC3uEeBgU+zhJYpG2yoQWXdtLKrDAOK/JH9&#10;oL/gkX8OPGz3t/4Wkk8OXMnzCJbOC+sg7tM6MttMYng2CQKPJlRQiq6jKkN++UhSCR2HySMQNhO7&#10;eAQM7cHJXgIowBk/KcccV4o1Sys7Se6dBI0UbyKAApkVFGSoBKgKy7R3XkcrkV8dmmW4GP76h/se&#10;Iow/i0JuhKyekpqLtOy1asr7OOqO7BYqvzKjJLEUp/8ALutH2sbPl+zUbSeu6s1qro/j6+Iv/BHr&#10;4w6C91L4YvtG1C0MreUXuLqxiAiD58yGeG7tl3jORvQAjliM18DeKP2QPiV4R1oeFdRuLsatNN9m&#10;Sw01orzzpZDGsccP2K5dmeVmGE8oMuAcDgV/T1+0T8dfF/iLWLrwh4Fv7mxX7T9jvLnT4FuPKmfy&#10;nMKT+W5e7Cs8jzKoEURZgEfbnof2af2YNA8Lao/xD+I8w8Q+LLsebatqErXc1qSSXnhefMcMjrgE&#10;xqpjQHaMjdXl5bxBmMqiw1DMJYiFuVVMTTpJpaJylJK/Ku/LzSWihdXOnE5FgZXqywtPDTvF8uHl&#10;VhrKya5OZR9o+lk4rd6H4g/An/glh+0Zrl1Y3eoeB7o6a5juEGrTC1jmV2DIZUkafYdh3FAGbazF&#10;8ZAH9RH7HP7FGmfDTQ7BfF+k+GVuDawLcadHp1rcyROihCHu/IEhQkeW0SiEtglS3BPe6z8cPBPw&#10;/wBLa51PWNH0axsFCj7XcWtvGSIZJCVaVlOWSNgrFmJxlsDJryWw/wCCln7Lmmasmm6r8bPB9rI1&#10;qLyIRXqTkRhYxMqpai4MMqRyKdjYldZHkUYjMg+0ybCZVUzOjjMfjq+PrUG+WhyQo4KE9vaSppOV&#10;SKcZRj7RuLUk5QvY8jH162HwVTD4WFDBxl7s6jcp4mXvLRSm/dle20UtXZpK6/QfxN+y5+zh42tV&#10;ttd+HXhhpsJkjSbGEGYZbzAixNlk+U7m+Ygc5NcL4M/Yw+FHg7VLttH0ezfTLmSOeO0e3R4I5IpW&#10;eFQpTAVc7dwO4KeCB0574bftZ/AD40JFYfDv4o+FvEmqyRBorWzvljvJtv35EtpRHO7hQNzKpA3I&#10;rbHcCvrbw3eSQwhZZ3eJwI+d7MhCgffKDjIIUNtZj8hVWPy/o9TKeG8zrwr/ANm5ZXlSkv39CnSa&#10;UnGPuVuX3X0tCpdrfofKLH5rgqTjHH4yMKmkadSU9nZ89Lnl7q3vKLV1fW5xXxP+EHhnxp8LvFHw&#10;+n0qza01XR7izjU28TtHKELRbPkwvlyBWjJBI2gbttfwvftefsf33gj4laveQyXWi6xp2o3Md+YI&#10;8Q3VolwRFdsjfuXJgY/areRColZpFykrAf6A8m6SM4fLY3gg4LANtdSe5w3JGNoHJJFfjj+3/wDs&#10;v6R4w1C28T2+no8OsrPY34VBG4d1HlyLIpBjmSU+bHvBWUO0MpaFSD85xPTnllOjmOCp/u6CVDEU&#10;6UUrUJv93VhZL3qU3J8uqcZSvZ2OnLsPDNFUwtaX792rYedWUknVVnOlUk9YxqJau8veitLNs/kJ&#10;1Dwb4t+BmueGdZsLlnMlnpWvaZq3h52tjDc3IaWGPULBbcSWV4hilU3kLxwuoVJYJ4fmr7a8H/Eb&#10;wN4y0vwpr2g6JDovxJ0DVopdb063s/Itdat7kCSW8spIV+xI00+8zW0MUItluY2hLwyHEPi34eye&#10;Gdc1XwR4ged9W8PO1vaed8q3mlRJFLaNCsmJYZIYJQxHzAsVkjYufMXsPgH8EbrxJ4y+3WtjJb2M&#10;MVleHUVi2wX4/tmytJrZwNii6j+2KzBPleMmVEAdwn4pn/EEMXgsfgczgp4qlha2JwOOpcqji4wj&#10;KvCFSjNcs1UpwfPypuMot8sXGTX6/wAM8L/UK2VZ7lGJUsFVxUMDnGXV+ZVMFVr0/Y1J068JpwnC&#10;pU5oP7UOVObi7P8AuM/ZFmkuP2a/hNM8DWqf8IdoywQHcTDBHYQQxBjsUBjGgBIXDEhuM17xdg+W&#10;T17cc8epIAx17ehrj/g/4etPCnwp8BaBZRiO20vwvo1pCrZLKqWMORnBzkjkEgKRxiuxvMeWy46k&#10;88jv3PA7k+vWv7DyKnUpZPlVOs06tPL8DCo+844ajGbWm3Mm99vXX+L8+lB5tmrp/A8xxzh25Hia&#10;qjbrqkml0vY4y4IO8ZBxuzjjjGcdPT8e3oaityvoTnAI7AZwT1zwOvX054qadCSxPAHQA9TwOevZ&#10;e/Hce1eNFztDEDGc9eAQcc8lu3Ne9Czi1tre6++/Y+as7v3XdaXva22r07rq79jQQ4zhjgkfK2Dk&#10;gDHHTrnGPT65Uu4Zs7RHt4AHzAgEk9/5elRdwAy89c8YI5OB7g/yqBpNuckc/XAx3+nr7dOekyk9&#10;7tLT/g7W1G3d/d+Sv8/MuFsg4PQc44yOSe3JI4/L8Wrgn5fu45Pf379eDjjAPaqDXOCB2z2yRk4H&#10;JyMfj6dDinC4UA9s9cH169/0yKlTv33er62tbf8AroCb6Prt9xeLYOM5YdCAOvOMn8frwe1BdSWU&#10;YLkEHAOAcZ6Zx34A/nVRZ1zzwB26EtnsMn+XfPSlWUHdk4B6EkZPT09enQcfWkqm+vXe++yv5rtb&#10;17ILvR3e76u7Wn/A11/InXGBkMec4wPxGec8D8f1pWJGTgkE4GGwTnb3A69jgY+hqBpfQ4G5cHnH&#10;f69f5ehoaVeNpHGTx1HfoevX68Dn1r2uz3T/AOAvXz/z0K53f7tP6/r1J03Zwcc9CcZOffjgcZ54&#10;A7Ghiw/DLZ44I5HHPHp3OMZ5xVbzlGMMWIw2G4AXPbAHcH19OtDTAry2ev5ZwQfw/wDrd6r2j0en&#10;5dmv+A9g53voSbz/AHM+/wA3PvRUBuE/vH8v/sT/ADoquaX8r/H/AC9f63Pary+/+vP+t/VNQ+aN&#10;yuTwcHGBwO5Pf6V5BdMrXcoypILBs9QOnX14/wD1mvYNSz5ZAGFXn+6eOT6j9OfevFNQZlu5jwQW&#10;weg5Ocjgdz/nNeFjZWhRd9Fdu+3T+vvPqcqV6tXpale//by/W23W2hZjRD8hOQPVlPBOc9Bnr3z2&#10;4zTzaLjI4IYcjpxg4yR94/Xr+VZDXITBAPpzg/nxjHPtSnUDuGC33gF9guCRxgYwOOD6/WaOPcUu&#10;qvvv2ut/JtdUdlbBTqO8dUnpsuive+t/TfVmqbRQ3p2wO2Rg9OvfPPbtzTfsicKBzknJwVIIB575&#10;+b1+oNZ63zcjLcnkc59ODyO/oVpwvH2g5PPqBjnIznk8DGMYzxWqzNWve2tr3Vunbrbz09EY/wBn&#10;1Fq2rc1rdfs9fv36X06l0WSkZIJ6HjBOScDPAXjqNv8ASl+xBQQVOTznIzjtkDp+uB1HFUVvDwMn&#10;noMt29s8c9CuCD0o+3v3fpkBcYYj1LY5I9Pw5zmqWZJr4rXfu7a7XV1e736adh/2fLS3lZXvdre9&#10;/wCvJGi1ohxzgY9e/OPmPbp+vsA0WXIO4D/x0Y6E9OTz2I9sVWXUXKjAzyPlYZBAx1xzzjB5PGcY&#10;zTjfEA7SQM9FU98ZHzKR+gx3rSOZQW7aeyTXXTrb+u3Qh5fVum+r6K2ummmivb8La7khtVU7sn2A&#10;J79P5Efz45pRbcFmcZbgL25xjjBGc57jBwMVUfUDz93GOcDv3yM4I98e2eKrtqLA5BOAeAOvf3Ax&#10;k5GRx61X9pwS+J9Omjuk/vv+g45dPRyV00tEne91rr999b7+Rsx265zg4HUduOeRxjIz0x7EV/Jn&#10;/wAHFvwNNp4x+HPxZt9ILeHPGHhqfwz4l1K2TatjrmmXEr6dqF7IEMf2Waxu3tZZJGXCRxsBgYr+&#10;rP8AtNhnLNwCSB1Oe4xkYHcZ9eRmvgf/AIKe/CjRfjX+xN8dtJ1W1W4vfDvgfWvFOhSGMmS31PRL&#10;Z9QiCYVnJmWOSFwuByqjAWvl+L40s2yTE0pNSnhXDGw+JNPD+/U5XvGbo+0jBt7tJpxbR62S062X&#10;Y+lWXwTjUpTsla0klFST3jzOLkt7R08v81Dx94b1HS0uo7yze0TT9OmEbSyH/WOUhiO/GSWt45ZC&#10;GwFVkUFjyfOPC+qqkWracrFnAt1SPcRGLi5to5Yi+8rgCW2GS2RyRX0X8ULiTVPCLs0sjzG/TTGd&#10;41iYwJazKRtEhU7BId8vMz+XvOTgD46tbuWLUfEd4rZ8y6hSLopJsZ/LjCg/dIQpt5BYSkAhhmvy&#10;3Bc/JWjUSUqdRR2STb5IuWr2alOVr2Ueux97JqXs3Haalrdprdpbp6e781dPU/dX/gjF4xfRvjZ4&#10;t0ZiGi1S3WRYlGEUqxLjAYggeYCORnAwR3/qQ8bftL6B4Cg07QNKtJvEXi2+8vGiad/pM1rCuQzT&#10;xwh5V8w7fK3KN4AIB5z/ABrf8E5tdv8ARfj9oD6QXfVNe03UbCAMdsLXktqVtZZBuJZYnKuQMFtv&#10;5/2q/AP4O+GPAOjWOq3ljHqfjDVYBd6r4hvUNxqF7dSgtMvmTFjFawsfLjiXaqqq7VwCD8NicPXr&#10;Z9i44aUKbrRo1aleSlL2cOX2V4Jfbk4yjG/ut2d00mv0XA1qTyvCe3vL2TlTjTuveam521+zB1NX&#10;ayTsuh49eftHfHG1Fxq9t8FPG09kiRzBLTQ76fbZhThGLQIFlcK7kLu2JGchmauC1H/go94g0D7S&#10;mqfCjxbbTI8cQjntWguYiTg+ZFJGpR2lQoIgPNVVyQ2QK/U920+S3QXN4LYFivkRFd0o3KdzLjep&#10;XsCSCNwAO7nx/wAdaZ4Iu4Jhqlho90A25mvbOzeVwvHDzRB8ZwuXUfMpO4hgK+krZdjMHQdXD5xV&#10;5nG7VSnSSn9pfDP927N/FdvX3XexcMTh6suV4JRjzWTje0I6W5pNNylfd6Jpu258l/Dn9vGw8Y3l&#10;vLq/hrWtJWVvKxdWkqNbea42NIJVjCuuCoDsrZAcMQRX31oXiyy1m0imgmYwzxCSNlbdtA2vhiCd&#10;xI4xnCgnGDg18H+I7z4W6azJZ6P4cFysj7YltrAy703EfMm3ypTtQrht68Hk8Vd8O/GXSdIuILSe&#10;4S1X5Y4weYB8uEKsqlVO3BU/L0znjNfHLiDEYOpUhi8VHEwaveMbuHNvzTirS+zeFlytbI9Gtl9L&#10;E0FOjRlTqcqjdNW0S5Uo7rXdr7tbH3080lyjMo2+WWVyhDZIYuTnkoeuCDuUEcg9PM/FdlcXFndw&#10;BHEU0UsUjBvvwyhiGQbWCNk/IQ6+69q6fwRq9lrmnR3UVxFIt0o+eN96y7huJj8ssjOQflZmVgPe&#10;vYdJ8GRa3Y3akiSOJZSqMNuUAXaD3LqVLfRl5GK97CYCfEEaf1eqpVMRTbS5k3Hk5ZOMo3TSatK0&#10;dZbWfTyKlaGWN1KyXJTlGLb0tzW15u7bau9LPRH5B6zpPhjwdqYsNLsLOK5ef/X3MSyXEskjkyN5&#10;kjZSTAVSwGZAACc/PXi3xx+LnifQPCmt3fh+Sax0rw5aQf29rlrskuftV8/kado+kLjyZdY1G4AS&#10;MfvI7eE+fLG4ZEb2L9o7wLrEHxA1i5ina3g0tRLDgFFZucRqMfNuZeMruBOc5OB8u6l8JPib8YNU&#10;0zwZb/Z/Cfwu0LUNO17xT4l1aSQT+KPE8cKSrHZWAPmXMGlRLBEjXRjtEkaVYlkHmq/wuGw/9n4+&#10;VHEYepUanWUcNGapwqKjUcIqUXJOFBTTlWvKMZU4Wcop88fqJL67QjUWJhhounCUsTNXlBShBylF&#10;JPnqpSjGnBRk3NxupRUov4Y+NH7GPxQ8UeCNH+Lf7UPxd1rwDYfEfww2t/DTwDpzahqMl/deax0r&#10;RNX1CaW1hi1yTT3OqzmfZClussCypNG0K/F37MnwG+GthqngXw18U/hToPjrxu3jzTdN8T2seo3+&#10;q6avg+61q0XWL2eTT7qOCO6h0ZbiCzkkniZb29DRiU2oz/TH49+Gh+JHhO18D+PfGd14v8OaZBaL&#10;ZabfRaf5MU9uifZ7m2hNi7RPGDujdWG3AjPyPIlc98IP2Vvhp4K1WK70rRbV7lLuOdbvWJVcI8Zw&#10;08FsClvFMzosqSiEHJbJweP2WXibkuVYXL8FkuRYOhjYYNYatUrPD4uFavWtzVatHnxFCLpaOjGg&#10;8JGKjHnqS96b/F8T4ZZhjs3rY/NOJq9bLHiqOLjhaEa9GtCFG6VClieahL2deMv3zrxrSdRvkslp&#10;x/wa/wCCUfwwtPE9t8TPhZqXiD4a6zLqCXWl+DLbVtRvdG0nTbe3ht0meaS4knTUL+4gmv5JrS7g&#10;NubuW3tzHbkeZ+8Pw98M+LPD2kaZpfiXVbPUm0+3WDzLUShXeFY0iYtI7s5woyN+cqMsTktw/wAO&#10;5rLS7CCzsYlljSJS9z5dy2VChioMEBXy9zbjmQb8ZYFs17hZ3kl2oaMDy+GKOk6FVcksAZAo7HAA&#10;PTHPJr6DJYZdiKizGLqRxuIpxhUUMTWcZJSU0p0Yv2MveeipwjTpqXsqMYQ5Ud2Pk6alhKOHp0sF&#10;TqOVKMqcHUjJ8sW4zd6i5oxUbzbrVLc1STk2zqo28tdpDLkg5yCGLYyx67QSSTgYOBnPQ+c/FDw/&#10;a+I/Cd9FPFHM1qi3kRZQ7brciUEHgjMakHouDnjJz3j3OQqkR8BQ2BjO3JPXB4BP14/FNQthdaVc&#10;KMbZYJIsYycEFFwAVBG08g569a9zGUaeIhWoNc0JUpXhKKd/d6p6Pd6O/lqcOHrOhWo1U3HllFve&#10;26um9L6a26n8xX/BTH4SaHpnxS8FeNdF3aZca7oVz4enMaMLXULuwKajaG5VhtMjWE9xFvWTzlgg&#10;jQPtXafsf9nn4YeFvGHgP9nrTfBXh5dJa81ew1HxpMjG8gGr+HwtvqUCXXlqzW+p/a4ry2jkbEiF&#10;JNnAYcb+15oVp4r8S+D9N8UNJ5PhTx1qMkKMhAlay8L6tNDAfl5illtbWGQs3zqSqKSePsX/AIJH&#10;QRa34R8TaV9mkvNK0b4karqOn3Fzl3trRbSzNrsZiSIlRYraMrtVnRlA2Kqr/O+BwWG4n4pr5LUj&#10;ToRxOPqU8NJ0Yzq4anQxlKtisPCMV+6p4rDwrYfnWlqlWSVudn6tiMyr8PZJUzWnOrKOGwTrV4qr&#10;OlRrYieEVPB4h35VUq4epPnWqvZLm1UT9wNOsl07StN09MGOysLa3QD5TiCJFG5VxyQOc8deKq3q&#10;/u2Ocdx1wCTjk+g/lyTW3LyxIzjoDjgdeB9P/wBdY95jaykZHTp+pzxxnnIr+yKUVBQjFWjTUYxV&#10;tEo2UY6eXyP44ruVRynNtynKcpSu/ik3K/rfVv77nGXB2k4wSCV5+uRg89fcfrVVCoP3TnPUfMBj&#10;nBzj8celT3X3yQnI5J7AZx07f5/GFWIIO7kbSQewzzwMZHtnPr612Rsl89/ute1/x22tqeYrO717&#10;Xu9G1pe1vm/82Ss3TCkdMHqCfXHJ/DjjPSs+4fG4cnGCAAeOM9unY8Y6E8Yq4xUk9Qx24CjnkfTp&#10;yOR09qz7vcVyDgjOfTH4dSOMduBngmsZq/KrWv116+Xn/ViW7dU0n8lsnv8Afr+BlT3O0Z4+8xbI&#10;yzAE45OccDjHT6Yqn/aPJUkrkYI4IxyCRx97g8E49aqXjHLHPXjPcYBOPQck4wP15rn2eUMDggH5&#10;sbiRkFmyBnPU571rToJpXTk1rpe62WttXbvv8tDnnW5dl8Wllbpbvt08vTS/ZDUvVlIB6qATz0I3&#10;buR2PY9jUw1I4U57nPU8D8AB069M/hXFpLKDnBB+XdkjuM5Hof8A6+eanWZsn7oGOpOCD1GCMc5x&#10;2I9eDW31ZaXjFX2V7PbtfVmfttFe6l5+fbW+ytZ9fU68aiCGzkAhgeQcdeD3GR9fx4qP+0QML90r&#10;nO04+93yR/np0rlfOxuwTnPO0n5hjryMcdfw/GoHumGM5wM9W69fxzkHH4daf1dxv7t+ujv/AHdP&#10;k/zfQftXpe99X91tt9+3yOvOobmVlONo6HkgAEnOMDjqvfJx1p32/f8AIW4JJLA46kduc+n51xhu&#10;2z2ByAME5yO3J7j9f0et24PQjdwcjg567Tu69snPRj15o9i1b3dLJK2tvl3X9PcPbL+/q7tW3Wmq&#10;8+/bsdZ9qA43Pxx1/wDsaK5sXJwOD+lFP2c/5WT7Vfyy+5eXn5o+otTH7ogAsCDyp55Hv0P8vxrx&#10;y7Cmefg8sSQevBySM9+OMDqDxXsep8Qs6qeQeVOATtPv2I9DwQOteM3ZDXTDkESev3snH9SffJ+o&#10;+YzKVqdG1lrZ77NL+tennY+5yttTqtaLlino7ayM11yR1z0I4x+XXPbr169qakPLBuepGRt6/wB3&#10;p29z9akIG4jnPQYyDkEkdT1yD+HTnkgxu5z+Ofl9cds/nXjc65V0Td3q9dtddr7enrc93Vrl0V7N&#10;2u+z/Ley/AlWEY+6CQcjrjjnH1PT+nWphAnUrjoPUH7p56/Tjt0pinCjGcE9OfX68D8f1qQyDkYO&#10;ME5xjnHryOw7UOWiS2VvOzsk9NF1bu9e2jFrsurVl8tfVv0+egwxgA7VxknGB05AHPXHf6VAYyD0&#10;OMng85wODyDz8w6VZMmScjIAwMfxAsMj/PNMLcDPAwMdDznPHHYEZGc+mCOE56rlaS+K1tFeyfnb&#10;/Pvu1da2ejv6babeRGsLH+EdM5IH+fepBACANuTjPQdzjjgfhkn6U5JSMYHGcfPnHOQe/P4c+nWp&#10;w+RxwygAcegPbJ/r0xVRqK6u01rZJfDa1mvR6fm+o05X10SemjdtNP8Ahvnqym1vu42457AHIPAG&#10;d3UHk8dKryW6gk9QPp34+YfXrx0HOe2qRuww4OSOMAr1wTkEcn/Gq7DncOhzkDGTjrzz26fX6Vft&#10;UtnK0VdpqK0uvXRNpK22m5UZO2nN2tpbVq/5rT9NSilurHkAbRwR059gAM/XjnkVU1fQNO8QaNq2&#10;g6pbQXen6vp95p13a3KLJBPb3cMkUscsbAq6MG+ZSDn7p4rXCqMtk8npk8469/z61IeCCvJBB9MY&#10;OeT0xz6cY+tP3alGacVJSi4SXRqV1bXf3Za331XVjUpOLadndJWW1mrbavuf5zf/AAUa/Yp8cfsr&#10;+PvG3hjVdEmh8Naj4y1zWfCGowj/AEK90EzyT2iwOVZEdILiCGSP76hiBgI1fhpeabc2t5fWxjJh&#10;SOFm24JNy90klyZGxu3AuycnkoCMdB/pb/8ABZz9nC1+Mf7JXivxfpejpqfi/wCHU+n+JNPZFVZR&#10;YR3UdrrALEfNAdNmneZfl4jEhOUBr/P88SfCmKDW9a08QSwyG4kRYgFWWG43o4EqsGJBxJDtyuMi&#10;QOqgk/keKSyfMq+BrTXIoxnRqSV5OhNyjQcklrKE4ToyqWs3BN8nMrfaYOp9awcasIu60ml/PFU+&#10;dJ+aamkto37XO3/YN1ZtK/aK+FE3ymS21nSluUQsrCORvmfJwCCquXOAPlGV7V/dB/wnN1Z6FYzI&#10;6hJLS3mhl3KAGljUFQRwxDY4PIwOeCa/hs/Y/wBBlh/al+GUZSa1S68RQ25L4QlbdnThORuUgoq/&#10;xAk4IcGv7XZNOnn8IQ6bFMsd0lj/AKLPMp2RyeUfLG3a4KbwudysME8Hv8Vm1eeFzGoqVVU1WwVO&#10;0l8Kl7WpZXlG19ZOOtk0rqzdvu8panhac503JU8VUi473XJDW1tUk1dHzn8cf22/BvwjtL648TeL&#10;rKwnt/tENraxeZf6nqWoiMtBpWl6PbFrvUtQuJCkYQGG3tyytdyxh1U/iF+0H+2f+2B8WfD/AMQf&#10;E/hbRdY+HXgv4WrYHxPJrd9NZeIr5tds5bvSLaPRJntis9/Zj7TaWq2dxKsqQx/a3MyM31HYfsJf&#10;EDW/jhP8bPF/iRvEep6J4ju7rwxYazYrPoem+Rey3okhtJFCZExbynAVxlNhyoNfQPx2/Y7+Ifxt&#10;11fGsV1oPgrX7zRbC28RDw8buaz8SyWTpZWF5eWV5DcQQ6jY2bGNr22SMSWscEJAIDD6jhbMuE1T&#10;n/azxGYThQ9rKfs3OlUrSpyvCnKtCVo4apKKlN01KvGFRQnBcvL5PEuX8ZYyiquSVsFhLV1BUqlb&#10;2VT6vCpS5p1XBO8qlP2nsoQnPkTiqkHK7l+P3wWtf2jPiRr3hoaD8WrObUNa8B3fjSS38Raeum/Y&#10;JLK4hN3pdxLbyC7gvJLa5t3+1SC2IZ5ISN0ZkH6E/s7/ABivvFlxF4E8c6xb2niy11M6XBd3Ms02&#10;kX0kU8cZWLUSN9rM5YxxNIsoG5Gc7GaSPvPAP7HOhfDSSJ9Vnvdb8S3MD2+q3Rle4nuopmSSS0hF&#10;uUis7VJAfMiVo0cgF1LA19o/DH4daZ4DgF5oXhbR7XVGWJrdzYxNNHvdhtikeP5CVY5csWZmKKiZ&#10;Jr43i7PskzWvOjlWEhhqFONOEpRp03VnUhyqpV5IRfs41FGco0nXu+Ze7TSs/ruEMmzPJculPP8A&#10;Hzx+OrSqOnGnUlGjRU5ylSh7WcbVVBckZzjQhrB8ri5XPvj4WwReGtK0GG2j1BIhawxagLkrMIr1&#10;Y85hkjlkiaGSM5QRuflDM+eFH2f8P/FVsL+GyiHmC8XA3sFKl8g5LdfkzhQACwHavh7wkmsRaXZv&#10;fuWkkmRmiVdsSIYnZfLT5iS53uSrhQNo28mva/C+ryWtzBMPMV7RwqsAMlGOFd35KFc4ZSBhVJye&#10;3r8O5osvxmEmv3EVHDSqU1BQSi6dJSUYp8tOXs7ymk5NtNu0nykYvLoY3D4iE2p83tOS0rrmWsGn&#10;vLlltzLXXdFD9or4RNq97e6paWyvI8hNwqR+YzKuRuCn5WweVypBxg5zXyfY+Gdas76K3unluNOl&#10;/dw/uzGLcDcnlywMHEjSgDqMr8zOWjZVb9fb+yt9d0rTNSC7o7ixj8wMqkmZVXIYbfmDFdxJzkNk&#10;+/hfxK+G1pPpP9p6bD5N3aBpGeNfLPDFi42DDEfMoyrN8xHzbq+v4k4LhiauKzLCTknGH1yMFFfv&#10;ISaqyUZJcri4Sk+VrVXXNG+viZXniiqGBxL5bT9hJtXjCpHlpK70cG2uS8XZtWd0lb5AsPhhpuom&#10;Sae2kI5MrM6x7i+WwjRCMqu/aQuyQ/KfuljnutD+FulWTRNCssYRI2Uk4YSnJIVy8pIG35G3qwJG&#10;FyOdLw1fSGb7DPnfC5hJmC5DBxkgbV6AE42g7jz2r162BRowsjcqpBAVGYB1+RuucAgsQMbc/LyK&#10;/OqeX5dUtiI4Sk5KUedqnTjJTUo25npP7Kbcm03Zrpb6LFVcXRvB1ZtNe5GUpcrjaLUna+rXZdn1&#10;sTeGdLubcwhZrqVEG3y553Mg2A8JhvlTGQpyMYXIODn3Xw8gVcsGyysrdQuIwQBuPzMDngEkHA+h&#10;800v5XVtoC72UOoDbiCpLOcYJbOFwFwccHNepaLOm3b5yEdEWTIIVAdwHC5J56E5YdB0r9W4Sp04&#10;qnKU2lpZyae/Klo3dczTXXy0tf47N41HBysktLq3W61tG977JuKbvq2SXkQ3lSpztDFWLhiHDNjC&#10;lcD5SuccZGfSt7R5Fu7OW2YBQi7Ao54YkZyRzxn5e+3GRkYydTubdSz+bk+X0JAbscbgM5Ugnk4O&#10;SAPStoF55d/tkO1Sw+ZiPnQgEcH5T8wALf3RnHevpZVKdHMIwU4tVZKM1ZWSdrLTTRr+ZWu9t14F&#10;ajKeHjJJpxjdXi/iTV9973V15H5WftmJp+i+KorKfSV1C5uPFFreQq7LCGkn0u5tIQhPDyG8lhWM&#10;biZHdhGX4jP6ef8ABPf4Maf8H/2ePCqrZomt+KbOy8QarctbPbzF7+wtZY7RxJul/wBEYtC+cB5g&#10;xAVSMfKXxD8E3njr9tr4e+Cta0ayvvBmuaMdV+23Vu8g0e/8OPa6zC8UKkxtPqUlubUzSYMQjVkw&#10;rSB/2I03TbbTLC20+0Gy3s4UhhVePkQBM7QFC5APA7ZGMcV5XBXCMMLxNn/EVadOpJ4vEYXA0vYc&#10;jwntOSdapzu7qTqQmlGe0Y1JxXLONRT8Djbi6ri8pyzh+hCdCnTpU6+Mm6rl9ZlFWhFwSioU4OKk&#10;o6Nzh717JEj9uOBkn0z6n6deaxrvO18H3z+A7ke/pW26jJJx0II7dOO/8/pisW8UFDkccnk4PA/D&#10;0H61+vwTcl6p/wBd9+p+U1X7t10V762S0v8A0tTip/4+TkjkYwOvHPrwM+nP1qspIO7GSw9BgDAz&#10;njOBz359at3SjcVIwTnlfYgjrnnnkcjp0qqpwBkpgqDyeew6ccYGf5Z5rq0UXp11vZdlpY8tbpNO&#10;y11bfWz9HfrZ6aK+tkznkHnjk9sDGR9M9wfx4NULrkEdSQenOeD+A69e2ea0HJ3ZxnGMHIwMcYHH&#10;Q9+MYrMuH5PGTgjjqRg8EcDseOvOc5rO3vXS+FXWu210+/8Al5pXJNeSu9nrp17ficxfDHOCAN3U&#10;49T0x1HY+meK5yVn8zOQFHByeenbt7/yrfvm5YdR0IORkHggnnGVIHT9enKyyANtzgYJU9s+/wBO&#10;cEfr0PXS3bavbzs+mq87cz32TZwV7OSdr2ilpa6el2l3dncuBwMAEDpnOTyBge/+eKNxBJzlTyOe&#10;h9DxkZ7fnz0qlvJbd/u5xnPHfpj8D1+lSbwc4J/kdw6H229segrqS0V3q9bO91vdLZ7fdvuZa3t9&#10;q/XZPvZPXT0200LgIJ5Yj5uMFjkkdBxjHTr+YyDULgbSfXoRz8wxwQc9t3f1PrTdx5y3oRg46jn8&#10;Tyevcc9y0t91cnk7iOB2xgHGBw3U57ehzVk7aq91uttPes+r33tpdeY2+XdN7K71SdlovW+pHxzk&#10;54HbkcnDHt1Az26mlRhn1HQcdMnkg49M4PPJ+mIXJX5sg/NyuMHGcgZzjGGGeB36ACmq4GMkAE4w&#10;Bx+PzHn1PpQt7WbS8mm9tF306p/O4021s76JpN9PN7beuuvRmqCTyBkHodw5HY/jRVH7Sy/KGjwO&#10;Bweg4FFA7L+X+tPP+rPvr9a6k7rbH5Q2IwCy8DoMts6jcQOvP5E14pczZupR8wbzG7fKOT905GCO&#10;5OeQePT2zVXT7LJtbIKEAAY6Hj0PH54r58u5ybqUDcD5rgjPTnnAxkE5P8R6mvg83m4xoR+FPmeq&#10;62VrX6rTuu5+i5NBTnWbvpGG3bm87/8AB26l7dy2M/7R5PbnknPX8efyepP97OOrehPTGTn8/rWe&#10;rlzgDB9WJA5I9MdP85720U7uoY5HIzz0yMHvjpmvEjK+ifVK3Sztb53vfr8z3HGzd9La+d9O3l+R&#10;YAHGWOeTnPBxz0JHv07Yp/IXgtt7Hqc9icdgfambd2CAvB7gADk5yPxPTjjilwR6Be34dc//AKqJ&#10;Np3d0tm/uutN/wDLcFqkt7W9fL5/0h43EdQOuDj3yQecfNj06U1jjgMA38OBx83B5+v5AD0OYnkP&#10;zdCMgn8MH/6/vVGa4AbqeOuMcYyf6nv+PolUu15aK6X3f1r95SpN3vonr37PVet76GksgxgHGfX1&#10;HXPUfTGPqakVgOQTn1POcduDz6Vz5uzg/N2zgg59B0yOv/1+1Pjui+ME8Yzgk5wRnjHpnip9pbS6&#10;6dW1o0321X/D2ZosM9JK+muy1WiWj32v+J0ikchjnPr14IweeP0xxnpRtOSePYehAB447jt3rPjl&#10;3LjJBxx75IyPp7Z/rVoEkcnAIwO/PTd61rGWq87dO9t3v5vzMZxtfS/bT02X9fiOfgAhh6nd2x1A&#10;9CenOe/QVHvOM4Oc5OTjA3AKAe5J7D86YwJOAcjpz6nuBg5Ofw+tJkgYIyckg54A6jHHHPqTjtWq&#10;k7Oz0ej+9enb+tnldxt16/k0vlb8TL8T+H9K8YeG9c8K69ax3ujeItMvdK1G2lUMJrO9t5IJoyDu&#10;HMchweuQpwTjP8P/APwVj/4JyeIf2ZPibbfE7wn9pv8AwH4s+exu44Pmsbu3f7PeaddBA8P2iO3a&#10;2uoXIjMsEM7DDRsT/couMkjBz1B6e/BwDn8favLPjh8E/BHx/wDh3q/w48e6fHfaXqkMqwTvFG9z&#10;p120UkMN9Zs+4xSQrIdxBCSRs6OCGyPl+IsieaYdYnCqMMyw0WsPKWkK1NzjOphK2rtCpG/s5aOl&#10;V9+/LzqXtZPmawVX2da8sHWlH2sLJ8slBxjUi3blcG05WkueMeVp6H+c9+zWtkf2kfhbfX0cdjd6&#10;f4u01btXAjilkaWO2NxhtjRl5iomU70Rl3ZKsSP7F7jShDYWij52WJDkNsEkciKFZQvDcY2gAHnP&#10;Q1/OV/wUX/4J+fEH9iH4h2njXRHk1fwfBewajp/iCwimiSO0ivfNtvtGSxS5tyGtroh281vIlRV3&#10;BT+8v7NXxRg+NPwN8D+MdiHU00m1sdZh3O0q3drm3NxuAOY544hIrhiSpLjG3B/HMyoRrSqwqwqU&#10;ayouhVw9VNToVcLVVStTktdlXVWEknCdFOpByg03+sZJVShGEakatKVVVKdZPSpTrQUYVHdXuvZu&#10;nJSUbVP3b97Rev2OmJeQvAkC5Y4ZDGqxEEt94hd7ltyqxBX5h0PINy58PuLcxW0c95BIjLH9ntxF&#10;bhxvZQjyHdJCMbvMVQgJ2lidqrd05IJcJLJshAdWBBVp9hCrGcEKY3OchuWAGeOD6faC1axljt0M&#10;Aj6ytg71ZfmAzk7QcfKQeBgV87g8IsWqnPVnTjDVcj9+Wik4xSShFNrWUvd96VlHr9HNSg48sG02&#10;l3itV713Z8y8umiex8523wmuL6cXF48Flb75VMSSZu3O5XCs4z5SEN5hILFgmIyAM16dD4S0PTIr&#10;a2t7dZ7hVjklm+VtzZHyMQ3ABVdsmXdirBhhgB6HbWIkEaxNNKxXGQzKWOC4xkMgAJUAlgcYJ5+a&#10;tf8A4RuxjtxNcM3nou5VG5AjudwVkVgc7VUDAKlhk9c16GAyeNJzjg6MLxSdSvXnzctnTc5RUoSU&#10;ZSaveLaV3paRNetKTh9ZquyclGnC6voviSfO4J35t9exy8ESMkEKwooKgr8vBIA4+YfKuOoxkjOO&#10;Cc3kvIrKZ4mRZDuRT8pKuoLbdqggI+clHx85wuOaZqur6dG8H2Ebmt323AUl0PlI5IDDpIR6DrjP&#10;GaWFIr82N/DBM0l1OR5fyhI2ACDzcp0AUlf7uWxnFc+KrVI1alKjXhUqwnD3oa+7Pki2lyq7Tla2&#10;l22rbpRSjOMqUpQlClNyjaW6klezT2uotryWj11+r/AetXV94fFjEsk/lPGYUJBbbIrNw3G3ywUR&#10;x0PGAK6XXWsU0S8s9RkkhkuYJI7Y7TvEm1tiKQch1fDKBz0wPXzX4YG5sL+CGRiVZMyoPlXJZcAk&#10;rnCYB5POB2zn3TxRpVhfrbyXLJGFkjYo4ReSpxIm3J3k7SpzyccZwB/QfDlXFYrhylXcoSxNGh9V&#10;dOv/AA3HRWmk1J8sG0ldN8rVnZnwOawoYbNUnzezq1FWVSlZzvzJWbd76xUrqOt27pn4wfFP4j6p&#10;8E/GJi15J7nSL6YzWt4xKXHlylT/ABYVmi+YsRnjPytX0F4A+NvhLxpYRXFhfwSYhz5XmRlw+wMd&#10;4ILA4PzDbjKnA4rkv+ClWleD/EPg7wN4d0poW8Tw+IIr55bcgyrpNvaXcdx57rnaj3M1sigYJlOQ&#10;QBx+Suj6V4s8B30Wq+Gb26gkj2vNZSZeC6RGTcSOAMjceOSOgOMV/OPEeJx/Cef5hg8FiaWKy/2s&#10;aropOpCHtYRqyp06sW5qVKc3HlnzR77pL9ay6GFz7JcFiqlCrha8ozhz2a51RkqSm4cqXJNw5o8u&#10;2m+p+7beMorebbDJH5QwZPLQlTwrFvmBUDAwVBLKQWzjiu70zxvEFBNxEcMFXDAAOVY5UEA7XUZU&#10;7htIwzdx+Qfhb9qGwSNbDxTJJY3qIiSpMWWIPjG+JmCgAO5xhmO4d+FHtGg/GzTr0wra6jFIjMRb&#10;ybnBdJNpJ2sSHHccHcSAoxxUYHjzEYeT96rShOXM1JyXLG6VlzPlsovT3nays114sVkcJU/Z2Taa&#10;XPCz5lez87rW99nZ7Kz/AEjbxMb/AAFnzuJZXEgXc6gktycqD0wWJ7+ldZp2qqq2kpUfaEZQW38j&#10;Y4BH7v5cld2Djg85wDXyX4G1u4vMSzyrP5hLLKPlQHcUxtfbtYbQXUKVw67W3ZDe/wCn3WETZ8js&#10;YzsUsdzAHcSWGwnIJ4wp3Fe4x+jZJxDLHKOIc1Ny5VdS5rq8XG1n8V3pZ2023PkczwNOnJUFaUYP&#10;dXX2VddEo339Fc+tvBeg6FeeL9N8YTWdtNrMWl3GnW128KtPalfnfyZDkoZYWkiJXBfy8855+io2&#10;Vs53DPY/Uc8+nUdB+I4+cvhnceekDsTuimgbPTIlDxMP9nAZDg87h1wcV9Hwp8g69B1PqOR698dv&#10;z5r+iMpqRngKVSKV5pTk0rXk7K72benXdK1z+duIqbp5viE7tJx5bp2S5Fsumt9NdXfdlWQfexzg&#10;nkj0+h61j3gARgFHIPJ56gZ4/AVuuuC5HHPH581hXpwjZzwSTkH37Dn8uea9mlrJP0/Tp/WvV6nz&#10;9Ve497Wd3q2r6dWcTdBg7MQCMnocHjg4/L371SCrkHGcJnaehOc4Y+mOvTr0q5cKVYkk7RIcgYyd&#10;3YcfkT/WqBJeTOBjAB2nHHT5h1zzjrj8s11X630V/Lto1337b9DzdeZWUb6Nvppb8dn09LkjliMj&#10;GDg8duenP+ArNuztAJAJO7P8Pyf48446j8ANEjA5yTjqOgx+X4596zbsZGPl68gj5gQBz1HUA45G&#10;c9RnjC65o37vTyfdrXzXRtW6kyTa21bXXb7/ALvxOQ1JsDsSOQEyf8gdPoB06VyEsnz4YngjHGCA&#10;D0Bxxn6cflXS6pIEBwNuQwU5PQAc8A88nAJ56dK4eWZzK3THzYxwfUnqecEeoznjNdtFa9fdS29V&#10;v/Xztvwz96o3/ebVnfW0Fy+qd7rR6mmJflAzjJ5ySPkwODzyTznA6dOesm4Do35Zx0H+eT61jeYA&#10;dgznLHOfRSAMkYHT27n2qZZ/4uewAycemD9fb1rpjey3fnfd7W36X11vddyHG+mvnK+re3y8/wDg&#10;GuHJPPRR8wz+WM557dewpTKQPQH5c8HHAB7egz169KzPNZeDjPHfghjhQenOQc+3PFO83II6bBnk&#10;8e/uT6f41d76K26be/u+u2vyv3Ja10Tuk9N7rRJ+vZdOivYsyNtIwBjPPXHBGOCT6kn6CoBIAD90&#10;gHOAoB5yF6jHU88fiKrvKTn727Oc8YA46DGT0B68jjjOaqLPnqRgnPJ5yTtHHYAc8+lDet9eW1r8&#10;3TqmunloUotWWiva+nKruyve97v8TVMoPPTPOPm4/I4oqrmTs/Hb/OKKjnh/Mvmbezn/ACs+v9Si&#10;YQSBHIwhbaQQwGchTk8Zzhexwa8IuiftU+cEiWQ4yoIGcdeuc9yT0PHavojXot8TMBtIVssuAeVO&#10;3rwQDk4Oee/p87X0SJd3Hz/N5zgZQZ5yeeenOeB3JzXwed6qg9dXO7fpF/LX5vz6/oeSN81deUOi&#10;e8rdfTUkR8bcnjJGc9OuD055we3t1q/Ew3dT/E3H4j+Xp/KswAFs5VsZPTgHIwcA578Z/HPSr8QI&#10;K4+b+Hvzxjpx1/yK8GLey0W7e7svS33bn0Eop9fVtLy67/kX06gDGMc4zz9c9f8A69KV3bl6cjA/&#10;n+B7j8KEBAwRjv0/TPt/+qnEnHQjHXpyO/fg46H6cVXMrbXb6atPbvpfy/HYy1ura7W/plO5HOAR&#10;kYOAMcdvqc++OxrHlBBJwcZwfXJ7jORgdTkY6jNbkgyrYUc5AJPI4/kM/XtmsqWBt2ASc+n8Prjj&#10;gntnI9qzlfRN7dF09fU6Kckt0npZp37K/R/l17mVLKxLdeOOACMEYIGD24656dxT4WxtKjk5J+90&#10;bIJbnnnnt+VWDbk4LE/MGxyRjnnPPPUHBzjP406K329AegXnp97kn144+me3NZWlzdX523Ttp5+X&#10;4HXzwUFqrW2Vr69Lb/qlvYuwyDggDOMZJJ+6xxgfzH14rTj3O2AuQO/TOQxOc59OPYjms+OIpjK5&#10;GTkgdix4z1x0+nUdsdFp1uZCMjjOdoPYDBycHjaeR6AY757qMZTagtL211vZWurW73f/AADzK8ox&#10;XPq1G6tp3XZXut29l6ldbR25H0K85yemD7n9e9RS2sqgDaegz6DAJ7D27k/Su7t7DKjjI44ABPsD&#10;1Gc9OuO461dOlo/O3JAzjHoOnTp7dK9qjlspWffXy1S1a+d9/Xz8OpmMab5YrnSvZedlZN+Xfrpv&#10;Y83S2mIB2e+MfL147d8evr6VMLaYAZVlKjIOMdB/eA4Hc+meK9DXSlAXK49Bjj2+nX1/wpTpaN1X&#10;oRzjA9MY7n9O5rtWVtqznzWW2t7LltbV637Lpv1eLzeS05IvRaNvf3bK29r/AIfNnyr+0T+zp4K/&#10;aV+Fvin4YeO9Pgn07xJpV5Yw3UlvHJPp9xNFsjurfejESQTBJlwVL7AC4yCv83f7OfwU+Mn7APxw&#10;1r9nn4spfan8KPFep3Mfwp8cRxTTaPqPnOLq20qS5Y7LXUIgJk+ysyPiNnRWibj+ut7DZkKoIIOf&#10;bOOnfoO3HJz7ed+Ovhz4R8d2ENh4s0Kx1qC3vra/smuolaWxv7TLQXdnNgS288AJ8tonUBS0ZyrF&#10;T8LxZwJTzdQxeFqrC5jSnTcakoudDERpyjywrx3TUJVqcasPfUJyhKM4uKh9Vw5xhUy6qqNWmquF&#10;mnF0r8soObTbpy105oxkotNKSjJcvvKX5C3lvJZSSEorbvMdY2+TPIyApZBlcALh8/e5JPHbeElF&#10;zFFFKVIdUbDnl2VT8hAYA5weF5Py8noes+Ovg4+D/Frw2sbJpt4n2qzLlnO1mxJGrsAX2vjdnGAR&#10;w2RXluj6u+mz8T5O/dGC25FbapOX5ChQ2MKm7epA7Cv58xmHlkOd1MPik406df2dRNR5JLm+JPlT&#10;aa5ZKPZxW7s/6HynF080yvD4mjaXtqcasbp3TfKnGXZxcXF9pLa+/wBD2tnaWloqyMsboCzAEBXX&#10;b8gJBQHGwfNxjJ3eo+X/AI5/F5PB2k3ptbi3S58kxwDzcZLtnIXfkyKq4U4Zgx4Oa9A1PxZO9m7G&#10;4SKGKNyZG3FiuDkKzL1YDkgDGflwcV+Y/wC0n4wfW9c0jw1bXG6bVNQt7VPmViYppQZNpwW5iJw2&#10;cAbiynqPP4v4rdPLo4TKouhOtaDqR0k3K0YtWafNBttfZjb7WiO7KcsUsXKrirVYU1Oo4u7hpZxT&#10;5u7srvofZnwG8RXviHR7bVNdglNpe200kdw5IPnTSO251Y7TvU7A5YAeo5J+kNM8Q6BYaza6UuoW&#10;EkcUjT3en+fGbwDDeUypuMiJgne3l9ASp4rwTwDc2Gg+EtJsAPKS3sIIFRflG5EjCuW+ZRkjeCuF&#10;wTkAA1uXUMOv3dsfsqyzRsXifYsUoKnhlmG2UcZcEZGDkMOo48uq/U6eD+rzjicUo4eUudJT93kl&#10;KlZR1jLlUXBxnzKPJKy5W+bFU/rVarUqc0YXnZQ+GLu3Bxi7fZlJP3oyu003sfTL/FDRdD1JSbq2&#10;i34MavNtEyqQTHnk5VCP4cZPAPAHmXx9/aBvV0iz0XwtrtmNd1i0HlXtvIqLpNhIwDSgeYWN0F3r&#10;ESpdWGQM4NeSeKPhVfeJHhu7l5ojEEMckdw6NDGYycnbIQSy8bm9sjqK8t1Hw78LvhuJdc8ceJLS&#10;zdFZmbVL03d60aJvjIVpCJBGwLRKFk2jIADLkfVyz/ihYTGYWdKGDoYppOs6ksNGldwlKcOdxXNK&#10;EpRTs1CbjKD54JLPA5JhMXicNUoYavjcTSuo0Y0HXdWaj7kWlJtxTcZWUXeyTVr34FvCet6zNvnv&#10;7/WJriQu2papNPd3Vy7keZI8tzI8qAvuKqxxs6DaAB0s3wa1Z7ZX+yqUeFiXeMsAMDniPDBSPlIG&#10;1VJLBjXgnj//AIKGfB/wY0unfDzRm8Ua1EwgS9lRhZnyhlDDDEVeQg4BYspOcEGvjv47/tXftXeI&#10;Ph7qXxDvbLUfC3w7luH0nSGslGk219qjwG4hsUMZN+BKrKjTtblA29d7EA1877DKnGcarxWPxc9X&#10;TwytQTbSlKpXrbRjd3qRhUgkoXbb5n+irhXiJ0aNTHyweTYeo5Rp/Xqqjias3FctHDYKjzValSS1&#10;jR5qctH7uh2X7Snib4afCYT6brniPT5tfuhti0qB4bq7LEMSxhiP7qNXHLOECyAxr5jkCut/Y/8A&#10;C+o+MfCfirVtZ+2QwXclrLoNtcRPDNbLcI/kSGHG6KTY8MiptTACZbg5/JP9kj9l/wCI3x9+Kd38&#10;VPjZc6jdW1pM2rNpssk39mQIsxbS9PhEjSNIw/10zys00zIGMmGAP9G/7PGjW1jLqljFhVs5LcMi&#10;ja0sQTZBvxnkLGy9Aox90qdtfKZvl2HpVIYPCtTlWbVepGXNSg1F2jSm9Kvs27yrcsIzcUoQ5dX5&#10;maYCeVxput7WOIVKFX2daMadbknKmoSrUYX+rzqRbkqM6lSUYtOU7yPqX4d2lxpWmaZHdtm5jgto&#10;58bgXcIPNHzZwpKsQpwNx3ZyMV77Z3zi5gjQADcqEK2QgwHzznJDZ5B4xyDjjx3TbqJ7rbDIwlRi&#10;yxYyoaMMoLFgR94AnoMjoORXo3h4zXFyGuOGZyVHyqFDHBCkjvkgEjscdVx9pwrFUKVGhCpOfNWS&#10;jNO6UYtNXcna7VrJpcm+j1X5zmkb1p1ZJJcvM4t23atZdle7v0VtOn3L8IYfPtrh0yQJbJ+uQxMr&#10;PkZ+7tVDnPXHQ8ivpuI5Qr79cdMgce+Mf57eLfBrRxD4WjvpItj3twzKDwTFApjUnHX5vMIxgHdj&#10;3r2uNcKPXGBj0H/6q/r3JaUqWU4NTvzSownZqzXMuZX1/lf3n8x8QVlWzjHSi+aMazppq2vs0oy2&#10;00mpL5FeQYP5888n09v84zisO+BYN06EkY7Y4/H1659q6CQEkjJwT0x39s9+w6/lWFfDKnJx1P0O&#10;en/1vrz6e5R3Xov0PBqv3Guu9ur+fTTvucNdnkjBIwWyemefQen069+Kz2JJGOpyTxwAoDEcY/XI&#10;Gfwq/eNh2XAC5Jyff6e/Ucjv6VlmXqOOFChuhHvnoc9CMcjpiutp6W/p6avvbfX8djy9pvrdXtsr&#10;2T9L2v21+4cXbJBwFHAJzknHQ47Z/D1xgVl3sjgsVO7KkduoIAzu9c46Y9QcVoF2AyWXucYz1A6n&#10;P9Cc+prLvRuDvuI4IxnBP4YznjI9+MVlte6XSK82mu3Xf8+ot7avVq3z6K3l0fU4PXHC7l3HHUAH&#10;AI/iI7ZABGOBntjiuBmlXeSpIOT0yTjnuRgE/QcAZ9+11nLMxLZJO1QCMLx2BBwcH3H61wjZ87AB&#10;ILEDBDAcgHOBg4z26/hXTBSta/vNLa+rWunXTe/9LlmnulGLnLkvZ36Waa27W7LV6kyykn7wGTgH&#10;Pc5GD+Z6Y6VJ5u4g7juOMHGMYH8WOuO2P8KohSGGACucnry3+yR19D6Z5z1qwqnb3KjsMdRxycHg&#10;9Bjv7cVpGMlrBttPRp2XTdOz/D8DminutXfdbb7Prouy+ZZM3zY+Ydxg5LY7Hjt2x+dKJmBzkADA&#10;Xn759QCOeePr19DBtbAODxjbjqDkDrjp2OR+PFHlsCD1HQcZIzg4HpgnJ61aT5Y+9OPV7K7bvaKd&#10;tdL9rd9ikmrO8k9NNF1vptbv6bdSV5nY7yTjI/AhuTwBwBknHPf2qn5mHZcZ4ALAZ4/Qnr171M6u&#10;zYwTgkrxy2SOOuOOeMc96pSRupJOR0OeB1PcZPTPXH50NOVltypNu3KtWlfltv8AzPTXe+gPmdt7&#10;6XbWutku7ut3+PQvCTgZeTPfAXGe+OaKzjCx5555+8v/AMRRVXl/Ov8AwGP/AMmO8vL7o+X970+/&#10;zPv7WQfsspxwFbnOT909eP8A9VfPuoQbrh22jIypYcksBgH1OQASfXOMA19D6uD9nl5AAX0B5xzk&#10;+mOn+RXgt3jzpc7t2W4GMHDdcDPP+SK+JzZXp0L23ku+t1bTppp/TP0PJ21UqtdIwdvm/wDJefYz&#10;okPcY7bgCPU9M4B6dsc9PS6i9ef04bPBx9cHpzz+bljOe5PGO3BxkdMY49s5A71MqhchsDocHjAA&#10;5x+I578kZzXhezad7b6eX2f6/wCGPoPaKTS0vv6p201vta/zJAcfKOwHJBPJ6d/X1z71IAx6DAx1&#10;wBj68ZGcjH40Kq44Jf5h7DHvnP5jgenWrtpaNcSKEIAz8x529cYPdjjhcEEkDpyav2U21HlfM9l3&#10;/wAtNdbdTN1IxTlJ8qVr33Wqs/n07mey5OAB1yAQePQt0yS2M9Ohx2qFowSDjk+hHYn+XBHAx6dq&#10;9Hs/DEEgDzM7/dOScdCSBjaeh6cnqfU1py+ErCRSAGRyD8ykcdPVTzwPb3rsjluIkrtRWl1zPW+n&#10;k+/9bHDLM6EHb330bSil0395PXXS3+R5D5a46DnH4AenB68D8B07ixqGz0zkdM4zx9Mflj1rsdR8&#10;MTWZLqxlh5w3OV47/j6D2rJGnMDlcnjp29eSQePXp9BWH1OtB2lDVPr8lp5fO5usfQqK8am9l6Xa&#10;0bf9bu2tnlCMkA4bByRjJxjByQB7cfjXU6PBuMfGF3EE9M8KQeQT0qklkV3E7sH2H3QO3bH4V0Ol&#10;27JgEtgtuA4PHcdMDP0598c9+Dws1Vi5LTd6PTa+rttr16s4sZi4ulZSV7uy6u9tfXva36HT2tvh&#10;RxyfTv7n/P8A9fTW3+XoO3IP0znvn8veoLYEAY/X09P0B/WtNCMYHXv/AFNfRt+zgkrWsn2fT+tu&#10;/mfPN31K4txzx+Z/lx/hSeQPvH6YxjHXkjvVv/PNFZKtPrZ/h97/ADFb19f09PIypYMHK9+c/wA/&#10;b/OSetYF3CEweB6559s8ggcdfwI6V1ky5zn+6cfr1/z+tc7qCZVux6Z7cf0P+e9au86crpPTbS3R&#10;+nz+4uDcXGzejX4PqfHn7SPhBvEXhG51GzgMmo+HlOoReUpZ5bMAC7j6buI0WRAzMQYyV54r807i&#10;UxyLKhIIU7V24BYk5kJ7jnoAGXsc5r9q9RtI7h5IJk8yGeNo5EIJSRXykiH+8NpIwx75NflZ8bfh&#10;rceAvFN3YRxOuk6qZb7RrlFYr5czSSPbIcbQYGBXbwfLKMMbsj+ePFPI5OCzmjR9pBOFDFRUW3GU&#10;G1RqX6RnFujzyS5ZKld3lY/oLw6zi8HlcqnLUcfrOFvJe+moqvTS+1yO1RJK9pTaWjPn/wAZa3La&#10;aJcTGCWTbDKWCODwqbSVIzlmByBhDuPUda/JLSvHUep/tK29z42kmh0jSdNe50eAAGNrkG5S7uX4&#10;/eG3hRUxGMAbyFZgCP2D0+2/tNZtK1O33siBkugFVLiBwwAYEEiVSFdsYBDDpgmvjv45fsrA6rpn&#10;jzwkXj1LQtRW+t1dFdGXlbq2kQg5tpleRTGcIEbd1+av53x9KpKrDGRpSr4aEJKcbXnSqSUWpuCs&#10;mk4OM7O0E9E7n7Lg5U6sK2GqTVGvUcXCbvyzaTvFvaN9LX+WrOg8Sftrfsz+A7GIa78RNNtXYBI4&#10;1kii2vHuBVfPeGNQh3xP8/3jkjAAPKXP7e8WsCG5+C3gTU/GED2r3NpqloG1CzmCgxtLC9hBPG8K&#10;DnzCcAlfm3fIfNPiD+yF8KP2j/Bl0k/h6y8LfECwhdW8mKGG0vJzGxeO4hRWRFmmIkSZVV1U8l2r&#10;x39lTxJ44/YX8SweCLvTbZPDUF/qs97pWu2v2yyvI7uxNpL/AGRf3GPssNwUSX7MnmRu4VnXru9X&#10;B4jApYXEVMfXwPtatJSxFHBQxEaaU4xk3GVeFeEqSvOUY2k1y8rdk19hkHD+Gx+HxU8uy7CZ3mWE&#10;o1JzybMszq5fWqVElKLpezouhXpVOXljJyildc7TbT7zxh+0R+2f8SLi003SPCXijSJNVnNrp9lY&#10;2L6e92XKJFbQNL5LSypuTDKPUjHbibL9if8AbM+LPxT8N+EfinZ6/wCFovEktrax3Him9l1CJIEj&#10;8y4ufkZYGmjtvPuGhDLuA2rjbX6ZeF/2yvh9eeF7LT9U+F9yNY0TxU/iLw9LpTWkrW5S+W7iEkuF&#10;nRWiLQbdrp5QBwME1778Sf29dN1DTtPuvCXhHUYtds720vrHUddtRDBbtCEF2qeW/nkSWE00LGJ1&#10;2ed8zHAx99gss4Yx+Gljcz4wq1o0o0KrpU6dT2laMnN4mlatRc1XTglTdNu3tI82sh4jPvFjAYhZ&#10;Vw14Y4HKY1Vi8NHGunQcaFROKwuLjiI1fYSoLn5pwrU6jk4yjCUkud+FfD7/AIJ1fs9/sk+JbfxX&#10;8YNQ03x14d1Lw9ei2bU7FEP/AAk6PA76bFZpLIrtJp5muLWaIpJ5sTRy7AodvMrnwpol/Z67qPix&#10;Jz8D9M1+6uvDPh2/t1u5il9O0uk2Hk8I053W9tNqik+RDkENhg/mnxz/AGqL3VPEUV38S9bW4EYj&#10;utJ0eBJEstP84K0S21kGaSScg7FupUYtkjz1TBMnwQvPEPx71qLxBrUF9p/gvRZ9tjpKzmOwuhDk&#10;p58T7ftFzMXDTXG1EUAIgEi7W5sRnfDtTHvCZTl8oZfhK0o4XD1I2r42ty0oylmldTlKrl8KlKNd&#10;YOVTnrczjOcJNun9DlHCWb8M5TX4u8QM8nmeeTw1J1JwrJ4LAqDm6NHKcP7tP+1Kiq+xqY2NNKnF&#10;P2dN35qn0F4E+Hukaf4RuZ9L0O30Zdbmn1FLWCNEkgtCxW0jZ1ChybdI1Rto3pGCu3ncnwyMmi6h&#10;rbrzG7kORGwYpGSoU5zjjZxljksRkHFfUOnaUbiAwxKih7cJGm1mWNAojVGVSoABGxQsYCoAOfmL&#10;c7Y/Dr+yYLvz9xkmkllMojLCR3b5dxAXBHyqAo4wCBu5rws2yzE4mdPHUqdrKV5RhCEYOKVoRjTt&#10;Fczk3yrRXe+h+T4vO/7SxWPrYqTlWxk41IwlJylTjzRsk5NuShBQgmnrypvsRaNem6uvOTZGzBl8&#10;sYRgWbJfzNuFG0kjIJDYOa998GRXF5dwxDq8iID1ZlEgQ7c9VAwWYY4XIx38T0+wlsLgZRQ0bru4&#10;yNjjbxkEbV67SS3Iyex+mvhhYyyXn29lRYbQ4ADZ3z7MFFHJwm7e/rlQAMV63B2BnPHUaUnK3tOa&#10;bSSgo6Oc2mrLs1pe6vq7P4/iCrCjhalVWuqb5L6tyXLyx0V23fS3bax+i/w8KDwjpcUZz9nV4W92&#10;Eh3dgc53M2QDnnoa71eAPpmvLPhXOJdBuIN+TFes6qWA2rIFIbkDI5ZflGS54wOD6mPujJx8oPT1&#10;Bzgnjg+or+ucDPnwOEatb2NNWX9yCjvbXbv1P5azOHs8wxsNdMRUeqtfmk5ryekk7rvfqV5B1A5x&#10;zzn09u9YV+SEY7QcAjuR1A9Oo78jFdBIDzz1+mSMeg+mKw75R5Z3Z5OfvEd8/T9PXivUo7x72j+n&#10;/APMrfDf/gfj+fc4G6/jLAHOQM89e3fGO1Zkny4BAC7QeO5zjuvcdv64rXu/4s9VbB2/7XAOT17f&#10;h3rIc9Q2eCMfez747fzBGK65fl/mteu3p1PKTu3aKSbaUld9tX8vS90NdRkgjJHOO3BAAHv/AF6V&#10;lXSguOu3OM4+X05Bzk+uOPXrzpbs9eq/lzySfU+n61lXTnDMQTjIVc88YILHpz646c4zWGt9tlf7&#10;2tvw/Dpu+q+fbp/l5Hn+tEAv0wc5I5bJOM8fQZ9fbrXDPGoYkEMSzfKNwZQG9OCMgjnJ69O1drrb&#10;KCx527scgZOOcZx8wJ46YKkcVxLMS7dM9wM4JJyAMnjkgdOBjvXo0Enq1truk7aX0e/5J6Pc4aja&#10;fS6vya26Le1+35PsTBcDgDGAfXDc+mMHjJx17+lS7eu0naCoYen3jjODgAqcfh71VDYzjby3Aye6&#10;qBk5I6+w/wAJhIMAFSQzA9eeODzjnqSOPrxmuqK2t0fXV20129bv0ZlJ+trX2kmmnHd38+2vcshO&#10;SV78Z4wCDjsc+56/1KiLn5Tkjsc+nb6//qqEOeT8ozg4753d+nHHbHr9LCPkg7ge3U5+U4x1HrjP&#10;TFPk0tpd699NL7rSyvorXvroQ52kmldX3u7p+j/y26d2+V35PGckkYAHIIHtzx3zn0Nd41LF8ZJy&#10;efp0J54/I+hzVzdkj7o5wSvTjIA6nk45PTvxniEsBwxBA6p3GcgHkdd2PUeqnucjb12f+VrW226W&#10;t8xqa0UV9pdW0tuZ+iv6d+xT2r3bnvyKKUhsn5V6+g/xoquX06dP8Pl6/f6lc9P+b8X/AJn3lrRx&#10;aScfwnPXnAJz/T07Y9PApmzcS5xjcyg5JPU9MfTjOOor3nXjtsZT/sn9VI/zwa+fZJAzOdv3pDgA&#10;49x9Dj8jj0r4HMrtUI8rd1NtJXvZpW9Xfvf5H6Nk8W3WemnJ6rdv8u3y6qy9xsAyM+v+J7gdB9BV&#10;CS+QbyXByCcEnAB7cjPUYBz0qtdXG1WHB4HO7nJ3Dr7Y549a5S4vcGTB5yRjJIxjvycgdeOffpXG&#10;qN1FR73u9Wm7dklok915nrcqim23fSV9LWbV77W2/wAvPrYtYDMEL45xjuOw9vp1/pXpfhwo+w8H&#10;kZOcnPBOfz7euc9K+YYNYxqEcTPyGIYYbkYJGTjj1zxgZ6V7/wCGNQUJGcjkKc564Abp3YgDPPtj&#10;udMHSbq6pPleunkuv3W8zz8ZXj7L3Go3tpb0Ts9HrbRNeerPcrWMBBtPAwD+Q+vPFXNoIxj/AD6/&#10;WsnTbyOVFGcbvXHXHH44+v8AWtjPGev0r2nvtZdPS359/M8Bu7v8incW6SRsGAYHj8Mc5yCOnsf6&#10;Vxc1okUrLjIDfKT0xnpzx6j09q7mZiAeARj3HXjP19P/ANdc1cAM7MeRg9fbtx/P3zW1KCkrtbP/&#10;ACbT7ivbvq7fm0c/5YQk9cew6A89sevQA++a07Lr0PT/ABqnKcMAeOeB/Tv6dav2fBzgevp05xzn&#10;n6HP8q3VBQSdv600+XbsR7TmaXZ2tvvb7vxv+JvwDAA9u/1A/pV4dB9B0qnB0GR3HvwTmrtYVnZ2&#10;6afglp/XYsKKUZwcDjqfwowc4xzWAEbjIz6fyrFvFypGDkgnA/wxW6QeRWfdR5U+w6+w5/P+X8+m&#10;lK65X/Wnb00+QHmt5Gv2jacYyWAwRhT/APr5H584rg/iZ8MNL+J/hifR7oCLUIFNzpF+QTJaXYDF&#10;A+wEmKRMo6gY2s3y8KV9O1G3cSBwo4OM9uTkf/Wz1JA5zU1gSrkFh6HcFOTxnORggdMYx2NeFjMv&#10;w+MjiMFi6Ua2HxMJU6tOeqlCVr7pWkm04SvFwklKNmk19Fg8wr4RUMVh6rpVcNOE6c4/ZnFxu9Pi&#10;XdbNNrZn4ua/4X1PwbrV3oOu2ht9T06R4ZCMpHJHl/IuInkxI8M8a7kxlQxCMcYqOKVLi1ls9QdZ&#10;kk8wrJ5QR/JYAoDlirhEbGQV4xkEg5/WL4u/BbQPivozxzhbDXrWFxpuqwooeOR9xWK5GD5ls/BZ&#10;edpB2beFr8ovGPhfV/BOuX3hXW1T7dpzrG0kbebbPFy0UsbqBtEibDhl3qXKOFO0j+Z+NODMbwrW&#10;lXpRlXyjFSkqFaylyPWSw+Jj0q8idppWmlKcLe9Gn+/8K8XYbiKjGE5RoZnRjF1qPO17S3LH29B7&#10;uDm17rblDmimrWk/Fda8IS6LeHU9FVOZN00WG+eMlsiUpyc43sScqQ20Knyin4p+HXhb4n6A2m+K&#10;NHt75CN0c+0LeWk+NoNtcACZeeVC4HDFs5yPXYbiNHEcgDxyruZgGG3GdzdV5BbkjjHatEaNBc7L&#10;yzlMM3lsSqfL9oXHY9EZRn5gRjJOelfm+GwsHVqU6counJvno3vBSvB+63o5P3VOLWrs2+ZJP72O&#10;Y4mlOhiKNWrQxeHmpU8VRqSp1k1blftItSTWvXZ2emh+ZXij9lX4geELg3vw38Q22paeC0o0XXIf&#10;Nk27WXbul3RzokbbQH2A5O7jkeQeJdA/aiu7NfDQspdLgnijimu9L0nTLHMcIMQnkvzLPdLIUYgx&#10;oY0KqjsnHP7IPYtNEA8e4MuXDAsylBkjKgkHPAII7dapP4TbVs+XiNhuUFx8uNo8wOnyNINr4X5h&#10;z1OK61ltfldPAurR9tpKEJVZRmnGP2Ulo72d52ab0s7P7nCeKnEeGowp4qOX5jyJKFfGYdqstEou&#10;UqVSlCTgtpOCn1cm7s/GXwh+yBq19qlvqXjzUp7wQpGwjurya6uLsQ7PLSW6lPnCNEO1YYyiFEUe&#10;YNoYfqx8LPCNpoGj2emaJYpYabbQLGI0j8oOiBVX90pDRx7lJwAoYEYVicHcPw7t0uPOkaRmgyEj&#10;cqsAMZbGQEyz/dRdrqMYznkj1jw3YyRImLaBIVII3IYgFjK42NknnCnsCevWtssymtTxsfracfes&#10;0023qk/d5PcUXtytNp2T1afz3EnFOc8RQhUzHFurTptuGFh+7w9KSSso072lLlaXNJNp7NvbsPDl&#10;sltLCZUi3NvR8EvhDh1DMQGVgx7DCr2J5ru7+xtpYWjQIAcE5yS2cEMNxDAbjkkNxx93GRxdncqu&#10;oifKIQuI4WOBu2jeWZgRu27cMQcAknHbrHukuVmAcEqq7Nw+bepGckE4zjAGMNkbVXOK/R8NXoPC&#10;1sOlCpeo4RateXuqz7xT0fLvZLmXf80xXOpxqSbT+J/3WrdrXstm7vXW2x55eWYkukTYQ0cnXACM&#10;FIPzjoxUYXJONy59h7n4Knt7e1toLZtsSnez7eXfcFbfs+6xIyCxJYKOnU+E6xqKpqSW2VQ7w0pz&#10;0LEZXk44PLZGMkHhSa9X8HTOqjBBhABYjlS5V8EhSgIGRjJPqcjrnkmIp0Mwq0aLjP3lTqTSjpLR&#10;yjGSvZR0U731XXRvizGnUq4GNSd0rKdOLvrqrO2zb3ST0stjs/il8W9b+C/h7SPHmmSSPZadrdpb&#10;67Zj5refTLtZY97kjCeXIFIkXJQnIDECvtD4SfFrw18XfC2n+JdBuY2F5bxSzWwkRpIZHjVmUrvz&#10;gZychSecLnivgH9oXQdQ8Xfs+/EvSNN2jVk8MXeo6YHXftv9PC39su3duJbyfL+8PmY84Nfl1/wT&#10;x/bXTw14pt/A/itjpmoJqapqFuzyLGULiBZFiZ3BhV+N6ttjZlVycFq+gfHOM4V4xweHzLEyqcLZ&#10;1gMOpqrb/hIx8arw7xVKWjhhqiVJ4uEk6cZ1PapRqXU/iMfwnh88yTEYjB0uTPMBWm04cqWOwypx&#10;mqM19utBOfsnbmfLZtwvFf1KMoxnv/kcj1/L3rCvvuNjHfHB6468+/6d+c1b0rVbTXNLtdUspBNb&#10;3UUc0ci9GV1BB75BB3Aj1GaqaiDsYc98Z4zx9OhJ9Pxr+icNJS5ZRalFqLjJPmjJPlcWnqmmtVZ2&#10;a1Wh+J4hcqlGaaa5k09Gmmrpq17306WOBvcBmJbIDZPqzDpnGRjn0yaxmlDknvjBHAI659eg5GOe&#10;Oa0dR6ueR8xGOnI6kHHXHP14OawGk+bLHgMR054HOSFOBhe3J3D3z2TXX87/AHL+vwPMjd3elm/i&#10;d99OrX/B87XvaJ/3jt47Y9SQMckDPA4z+uVcnjjqQSWfpz/exxx7j61fEmRyeoBA69OSex7jOOcZ&#10;HWsm6f5WIYqCB1Ho3TBycH8z3rGN7vtorfdv/TD+rnnutOQzDG7YAcg7hjkk8AccDoMjGM5riC7C&#10;Vhzg5yeMEHOV6ZHTjuPyrrNakAMpyMdORgZ5A2jIJOcnk/gMGuGMgaTb0G772TgAkg8A9s9R1Pb1&#10;9XDfDo3dW6vpbX5vfdW32PNq2i9dW2pJXtbTl1etrJPZ3dvPW8jn0GO4I5BAHToOw4x+tWFOTk4A&#10;7Dp+OO4wOR3yBn1zvMDbQTnbjGAQTzuJ6diOAeT3wekyyd15wp+9k9Tj8AOPyHXFditddVdNuz12&#10;f4fMwu+V82jvGK62uk7vuuVa7/Jmiu0FudzByvGTngkAYPAPy9f04w9ScjggHgFcEcnBDNxjoR0B&#10;HTIPNUlZWIXIIwwJ9TjjO3GegGeTg+tSq5U4A2j1H3cDnJB6njIzzzn6Vy7LXRtXV272TXXb815o&#10;zUtnvqut77PZp9t/PyLSvliG3Yzjt6noc/0545pS2c4AJJYHkDPPHXocdOn4jrBuTOCfm3ABsAAg&#10;sRkcdhx27ninKVPGQHUgnaA3QcMCSefXtxQoa679/Oyvfpfl+VxXdrXaTsmvR/oJ15yfwxj8OKKU&#10;FMD754HOOvH0oqrT8vw/y/q3oO6/u/dL+v682fdmvRtLYzKn3jG2OcDODg5we+PwrwddGvstuRAC&#10;0hDbhyNxwc4IzgD6Z5FfRV2nmRsnHKnORnjnp71yp09NpAAxlgT2xxn0OTg5P1+lfCVsN7d05ark&#10;unbqm015aN3+XkfoeDxUsN7TlV+a1rrS6/4B4NfaLe4JVME5XBDBeN3fHJPv9cd64e+0TWQZCkQ2&#10;8j5X+vfafbnPToK+pJdLVgcjgepzz6egx6YrMk0OIscIvPOeSQPoOvuMe2aulhYwleXM/Vabp7d/&#10;mXXzGrVg4KyTVnaOvTr632Wx8MyaH4oTWTKsabBOp7ltoIyDgDjbkZAI6j0r6W8Lx3kUMCSx7W2/&#10;ORlsfL97JHXPPOOOODXZz+GITcFzGoJyTlfXv24HXHP5VftdIFuBtTGD0wP0wAR+f6VrClCnUm1d&#10;qbV07WvHXp0d9vu0OSpiJVoQTS9yKinazaW1/Pz9Oi16TRlLBQc+pGOSeOfp+FdohYKOT07/AP1v&#10;8foa5PTl8t0GeeBjPI5+ldav3eg5XHIz2rSpa0bdbb73+a/4P4nPB3Tduv6L+tR0g3AjueM4IB44&#10;7/y6iuXud8UjgjPJwR/X6d+ldY3K5zgdent9a5/U4s5dScH3HXH06Y61ph5e9y+af5f1/wAMKa0v&#10;26dzkvNZ5yRuCkZHUnIPPbA/LsPStm0cnGeSO2B+vTnufx46VjmMiQnceMj0A756Y47celadjnP3&#10;snPJ/HpxgZ7cDnpXbN+79336dvmZQT5tVpfR+Stvd33v+nY6e3bjkDAPUHk5+vHHb+XergORkVn2&#10;7ZHIx6/rg/5/lV1XGBxx/wDW4xz39+9cVRXbXp08joJMmlLE59+tRmReDn8Dwfw64NVzcqrHJ4I6&#10;HHB9u31yayVOT/4H9IC6WJAB7fnUEqhlye38vf1+lVxdKe+P++f8/wCetMkm4zn17/0/pWkKclK/&#10;TT9H/X6AZF7AsisAAeuOOT756emCPQelZ9tbMDgjGM4I6Z65Yd/p7fnsM2STx07+nqev6D6VPFCu&#10;ckgdTjnggZycjAHt79RSqwUpqV0ns7b9Fro9ei9TppuSi49Gtm2kttdevpv0ucV4/wDFEXgTwR4h&#10;8VTw+cNH0y4ubeBjzNcbWFrCMnOHlKKMMCM5HTB/DDX/ABnruteJNU8R6+xuJdT1CUzIBkQTZ5UO&#10;MEMi7Y0GcKqYIwTX6e/tM+LI/Emgax4Q0icvbaXJE+pyQOdrXKsXEDNyGWHy98ijhuACo4P5o/E/&#10;QLHQ/h/e+J1u9sWkajLqV5NGkmGiMQW5jYKTkIkhkZzj7ueOlfl/idQqY3hjMpYabk8FGOITg0vZ&#10;zw8k5uWvLK8PaR5Klrrm5Xc+64CrwwueYZ1UlGunSk22m4TcOWStrpNpp7rlT0TK3zTQGa3C+WSX&#10;Zd7EpvIOfm+ZVBLY6/IvOTmtvRtTaIiGSUI4G4ZDcHp5eD0ZR8xQHI6knkV514X1eDVNJsdRs7mO&#10;axuIUmiuIpRIJEePdGwKnayfNxwxZAQBkgjcu7mWFlyhkZgCHRsAlsLycdcZ46ndjJ5r+TaWMpJx&#10;ryi6ckoqpyxklLRS5+Rcsoyu7qykrpuSV7P+h5Qqp8lNqSvopJtqzVo3vqu97v1R7BDLFcxsCN7S&#10;r5augAPUB274A454JA4OaybY39uZ7dl2hd6pvVSWBC/KGA6lScsGUgAEYxmuMsdduLVVZj5oONwA&#10;KFBuDEFHcg9NpfIAHJRuAerj8VWDLELqN/kGEch4gGGcyKyLjBGAd3GR1HWvbw2PpqVOrHE+zUNL&#10;xk+RqpupuOqS1eiaXVXXKKNXlbjKD1Xwy0aacW1Fv3Xd3W9/yOxSygliSSaNWe4KOYUZwcohAX5d&#10;yJtA+bPUZJPcVdV1RbeFRESGTPyQkBQrNsRWbKAcld+7PA9q5a7+IOk2kSIjjcpG4MHcyOwKsA2F&#10;dQQzKRyehDDGa8w17x9qWpuYND0s3MpYIHO+K2jgdlBle42MnBGV+ZmYggLmtsdneGhH2eHleo17&#10;7hFuTmveTTgr+9Jvme7u3bdqqUKlSXNNOMU24804qNnZav4bLo5PX8D1l/EVtZ+WrXCPchy6Yy+7&#10;5QHTcGZfujadwB9Aele4eAdAuNVtTrV/G8MUgL2lswJaVsbknlDNuUB1zGmORzgjivlXwVo7TahD&#10;e62y3F2oEsUJA+ywNuYuAWBa4kQKCJCQFB3ADoPtnQ9ZgtrKKJ5BkhI1EXVnxztHzcAALgDrnGCR&#10;j2OD5wxNWWIxk1GjD4IqXKue0Y883z251b4Unq43dzwM/qTVONGhFXlZyla7aTUmorRK76vfo1u/&#10;EfGeneTrquyoeSACPl3FhvzjqSN2egztxnBz3vhaQwwRIu9VbYp8wgISvGVAUYyCR06Yx2NZnjT5&#10;71JEXLNIJDlWchSWByNqgDAydxwT3xVvSRsEaly4XBZfvBVwMgYxt9QDk9q76NsNmuK9m0oufM7J&#10;byfNvdtt21cbWXKmrIirJ1suowluoNN3T0ilpa+iXR+SPdYxFqOlXNlKgkgvbKe0cMqkSpPE0cgd&#10;SMOuGbIPDAgfX+QHxqi/Cn9qD4l+ANRt7rRdY8LeJ7668PX6SvH5mmXFxLc6ezPhWeyntnRJFw8Y&#10;O5sZQ1/W/pF8SVIHKJ8w3fdULgcfdAPOcAk4xX8x3/BczwVefC/4l/DH9pDwzaMRJu0HxyLchGm0&#10;9JI3s7p1QjzHjV5kJbLc8Ac1jxvhYZtg8uq+0UJ0alTCRqbJPEwi4JuVuZVqtKnR5Pte1fNds4sg&#10;qSwdfGRceaM4RrSg1zNRpSUanKtXeEJ+1vrb2Wib2/qN/wCCe/xrh+K/wC8PXM1wZtW0BTo+soZh&#10;MySxY8mQNncUeAqwLDIAYe9fc1+N0eVO7IJGOwIO3/6/t+NfzX/8EWfi8txeXejW98tzoHjPRrfW&#10;rRUDFWYRpHKB82BLExyABllypB+9X9IkJfbNGxLiNvkZuCyEAowPBOd2cHqB35r+gfCbO3nfBmWT&#10;qNvF5XzZRik1JSc8A40abalqnKiqTbd23zb/ABP8I48y6OWcR46lH+BjZfXcO+VWUcReUtduXnU7&#10;W6WenTkrqz37mOTx9Tu5GTnpxwOhz7isdtOKsWPPPIyRzgZx29unQD613jwbg3IIweMYzjsfqeCa&#10;rvaKedoBI6Y+XAx6gnPGDz3/AD/TZNSS1t8rvW33W6nw3spN3S3u7XdrK3pv0Vr2Rw0lqqkvt+YF&#10;h0z19+uemPw64xXMX/yo+eByvp/FgZyOw6kcZ7V6PcW4TfjrwSCMDA6n/PsK8/135AxAGcE5PJGC&#10;eF7AjGc+mO9ZL4rfO/NbS61369PL8M5pxWu+um66b+e6fY8e12XIcbhgEqOCThckH06+o+nrXEM+&#10;GJIB5xwOecYx0IGT14x1Jrqtem/i7NkkcA9wxwB6fTJPfBrz8zOZJcMuCyjJ4BB9OeCQMfU5BBr1&#10;MO76aJKzbV73utOnxap7rZbtHk4l2nbrZaLZK0Wr9m7t7aW31NxZPmyCQMHA5xjn3zjHXv6EDFSo&#10;5XILjkYUjkfT7ue/c9KyIp8qBgDZgDkEAD7x46DHOMn6jg1a80cDdgtnHXHAz2IxwR355xjt1RfR&#10;p6dtE9UrK6Wt3Y51dJO/W6+VvX11t+Jpedgrzg+oJ9AP7vA6EjvUokJ5EgDZBIDHqASePQ+nfPWs&#10;tXx1YAjIz2zjkDOdvQjPPQ/SpdyjjOG69OSGI5I7jtkY45x0rRPRNPXZa/Dsr2e1tb/5i5lrdNLu&#10;0rpq2zVkrvRdEvS5qbmwmCGPB9Tx95RkMvO4g9jx07P3AA7iQwOR8v3iCB1GMKPf8CKz0lOFVeAT&#10;jkd+5HXHB4HJ96nMuMl3/mM4wcdD9BtxnB/DSNn522dnfVK931/T5hZd9HbV9NFf01+fe1y15w7F&#10;v++wP0Kkj6ZNFUsMeQwAPIHy8A9ucfyFFFpfzr7vTy8/w80VaH87/wDAf/tj9GJMt09eCRwPy+uB&#10;VUxryMY55x6/jkU5mI9Tn69uf0qMuw7Y/mP8/Tp7818hFWVlqfaiPCpU4B9yOgx+Xfr/APqqqbZe&#10;56jOcY/XH6/kasFiPU5IyBx16n0/T86jMh9M9uf89P8A64FUot7ILlSS2Xpge/6dyPx/x6VA8SqM&#10;HHXHTk/j+HPA71cZ2/vA/lkf/W9f8mq7At+eT/j9Op/pTSWl9L3bv6K3k9fVPT0Aroux1K8c8nj/&#10;AArpIJAyL82W9/8A9X8658feHfkfzrWgzhcgYI/QjP8AT8qJQvG7fn99rej+8zjfmd9/+G/D/I0i&#10;xIwen+eKyb/7u0ZAzz+f06fQ9O4NaXzMPTP+evb8ves+8TJPU9OPz6emKmkrSeu2qt+f9dipt200&#10;/r8P6RzTx4Jzg46DJBPp3/8Ar/yqS1GM8kfxYA4x257N7/pVp4SSTgHJ9On+fx9KVEKngEA9eMAf&#10;T6deSffNdyXu663s3f5afhYyTt+utrrsXoXDH3A6Enj8doB7/wCcVdHHPJ46YI49c84/WqcXGM55&#10;PH+fr+H61YL8YyMjp/h/nPv0rGa1sldXV779L+Xr9xqpN9Ol9/Tp03K1xKVycnAz1/HjoPp/Xmub&#10;v9WWEj5zgfTOefbkD+X5Vr382Fbgng8Ajrj19fTt9a8z1ics5OT1K+mSfw6njkemcZ4rgxuIdGKU&#10;dG2un+XyXTfsd2CoRxFVRnfl8t9Nf+Abw8QqHHzHGcngYP4jpx149+MHGjDrccufnwOOOp57ds/T&#10;pXk006xs7vKqRRgl2Z9qjAJLE5AVR3Lc4B/D5w+LX7UnhT4b28mmaLcW2v8AiaQGOK1iuUFtayEN&#10;se5mUNkDgiNMsxUjPIB8SebypLnnNRgt+Zpbcq0W7lrstd1a2h7csqw6UeXn5pNJJO8ndJbNW3v1&#10;Xm9z7X8Q+OPDXhHTJ9b8TazZ6VptsrtJcXU6qoCAsVC5zI7AHake4k/JkE8fKl/+1Mvj9dSg+Gtv&#10;eW/h6w3xXniS6hRZb6ZRg2+mRL5pVPmG+4nMeFOUUHBr8Xfi98ZPib8VfEVo2u6/PdafdXyWtjpF&#10;qzxwWjTSbUS2soWIkVgdyyzE8Ahua/Vb4YeDbbwR4Q8IaSloBHeWIiunZfna+uoPtIkfcCTtZSmD&#10;k8hd3JqeH8fi+IsbjlRj7HCZfSc+apHmnXxNSE3h4taqFK9NzcUnKSiottSdssfhMPltKlOpF1Kt&#10;WfIoJvlglyc7k3duXvJK3uptu7W0fh28bWrC7e5WQNqGqTpcSTBWErTb1kaQM2WOec5xkfdx15HS&#10;/DthqWg+N/DmrWUV5Ys99b3FnIDtW0e3eC4jC5Bw2N6tjuMt3Ho+raZc6VJAkSgLPeGVUUlF4myA&#10;OQuWXrnOSSenWPSo7S1+IF3ps6r/AMVBYmVQeRKrwBWjx3XeC5Oeh55xXBCj9aWaYCryTfsacpSq&#10;RXJVnKNSjNuMouNpzpq8W27ys0+ZJ6xrrD18Liab+OdlZpSpyXs5JJp6Ws18VrfM/n4/Zv8AjRY+&#10;Evij8Uv2dtbvmc/D/wAWX1v4aa4dfNbw5dTtd6VbO7Mjv9mtJ4bds4wqK2DyD+kpltLmNbq2+dX2&#10;KMNkAkKMAZOF+ZRkfNgcEHmvxJ/4KhfB/Wv2ZP2r/D3x58Nx3FjoPxFkl0bXTArJbx6roswjSRpl&#10;2x+Zd2qrLhgceUVLlTgfbn7OHx807xloGnR3V0JXmjjVZC4O0lAQC+4YJwefdMYI5/jbOcHLKMzx&#10;OCqrkgq1Si5SpuEadSE2pJJpSUJv36a2VOUFaKR/T2U11mOWYXHUZOXNRg5JSu3HlSi33mlpLq5J&#10;y2dj7fuLRXtpXWURcdQMqHyOvHIbJG1hknAz67vhq6t5YRa3cY84DA3BcPgqVwW2ptIycAFlJzhh&#10;wczToLC8SN/PylyG3gvlNqo5KeXyGXnBJ5XBzmn/AGc2lzshYPA0jMBGWXYoxyAOm3BxjHcGuCnC&#10;rhayrR9m6cvc0bvNTlG0uVtq1kvhu1JtdJJdM4xqws73VndpX0srPTfdN/dudw+nWcsDGSC0dwzn&#10;cIoHbG7cuSUOMcZIIGAeDxXKXdlbwGYzhEiRQy/dSNcEkAHH3QecdB1AHbbt4LiaEEXUsAC/Mkfz&#10;F1LbSNuOjLtIz2J/Dm9X0P7UoV7yY7g2UKkA45G5d3XtkYxnoOa78S3KjGrTpe/yKSU6keWT0tz3&#10;knLWWqfLrst2ZUqahUcZTajKXSMpcq0ty2vZLvZfdcq22tRW8g+zbZ5FY7FXJADrwc9SykdtoKgg&#10;rk17d4Qu76WFbu+LkocwxsWVRggFlGCS2V9Qv45rxTRdIiF0iwL5ZjYOzvu3Rsvy7vvEEEDPA6Ed&#10;a+h9CtkhtkzcLI+NpDkZAUY78AHOSeMMCVAHy16XDdLEVJudRtKHvKMWuRuPK/eb1laTSs20nGzS&#10;cbHJmUqcIcis3PR82smlbqr6u2rv5Pe4anKbyfJUguWXDEAL3HOMgcLjv8xAI4xa04hHDPu81spG&#10;pACE52hshuQOpyB+HQUb+ZVuN6ncN5RhGMl3+6AeCBuwFGAOB1q6iLGovnKFjGAE5Cxg/X5skYBJ&#10;Yjqccc+1XxCeLnyy5pQqL2s3pyw0i5ae7KV5WWstejikjzORRoRja3Mkktd3ayfZde3TqelaFKLe&#10;LDdCEd3YLuYkk8YOdpbKqOuMEk1+LX/BX7SrPx18MdS0WdVnEVreSBSoOxtn3h8pbeNvGGbbg4Hp&#10;+tJ8Rw2tm06SIJdjL1+UnnLHKkLgDHTuT1OR+O/7dOsf2/YazBJcF1NndMELHMYAY8LggfdJBAB+&#10;ZuMZFeVxdnEKeU4XC0qicnjMNJODleMadWM4yvGS15oO60avd31R28MYKSzOVepG8Y06sZXs1LmS&#10;Uou62Sa0eyeiuz5E/wCCBnxJ1XT/ABjqXge7upHv/h1rAiQz5LtoGpzqixpyCyIsjrkoAuDjBxj+&#10;4ZJcJA5IInXKHIOQBvQfUKw74wMdK/hV/wCCKvg64T9rj4nX1uzQ2P8Awh5eWPYQslyl8HiY4P3y&#10;d23PTJ68V/cRp10dS8OaVqUOVP2K1dUY4+by0Ri2c/MWJA6YB71/QfgrKEcqzmrT0hWxsMVKKdoy&#10;rTwtD28ox05XOULvzep+H+LFFUc3wlPeVGjKjGS6UPaSlTba3tHmiv7tkdQSoCt8u1gSCDxkj1ye&#10;h6+vXNMY/KcDJ9D69v6f41lW/wDptpLbhjbzDMkL7lLbwqv8o5Cosm4HrnHBG4iuXh16/sZJLbVk&#10;J8t3QuMhig4WVG5U4BzgAk4x9f21R50nB3TSe3RpWe17PfXrfXoflHtktZrli7JS5rpyvZrfTp5N&#10;bnQXsitlSBx0zkY4weQRzzwOg75HNeZeI3yj7QBgnOOpOMZ+p/DIz0r0CW7gu4zJDIkigcFWG45B&#10;4K4Bz25OM5wcdPN/EMjokuSQfm2jAOMAlj0AyO2e4PXis1pJKzT62Wju9V6dtbWephUafvN3i9n6&#10;Wte19U9H33Tszw3XpMEk5wM46D0J2j3PAByc/lXnm9ixIBHJY7iCMljnC44wMdfXrXbeIZwzPyFI&#10;DYGcDAxwOPlzjPt6+nnIlVpGYfMC2CN2cE5PB74JHHsMHPX06Pa1rKOl+0U9e+t187W1bPIrrmqu&#10;12rJXSbWm+tlZpJJt9DWjkxuIdep+Uk9Dk5wFx6Z5Hp3Bq4krbQxGMklQD/CMZLD3z6Zx3POcdJd&#10;u3nI4GCMnjGOB16c5znOfQVaV1xuyR0+7weAcHGOnH559sdkXqtU2rtXdtdNLv8Ama/yOVppW0S0&#10;eiXZNNab2er9NzUEwbIDqDj067uCRuXBIIbtj17VKkrNk5wFA7ffB7qTk56AKPlJ7YO2skSFurfd&#10;UEZJBB4yCNp9PxyfeplYg5LA529OwIDoR2zg4b17YrSOyvZ678r20u5Lo+9tdPO5m2r6XvZX105t&#10;Ou2yfS3TubKMVXBLYX5iWIUkkgkE/T3x9OtTBiQCw6cHPP0555PJJ/mcVkiYltnzYznJ9xjjr0PA&#10;447jvVlZM4BYrgEYJJPs2c4wCfQjjHbFUtL79tG1ro1a6T6+dl3Bra1mrJ8t19m2jtfp0vvsrmjv&#10;b+6v4q2fxxxn6cUVTErYGORjg7zz7/d70UvaQ79u/wDd8/6s+zu//Aun/tv9P/t4/SHOB/GcZ5I4&#10;PXGenFLkZBAxnv3+Xr0+n9O1Rhi43K4YeqncMc84BHGB1J5/k3OGI5weQOvAznpnsPf1r5ZK63Xp&#10;vpv0Puh5BOCB1645/QdD+f51GVHUZGOePz/P09KkDfl1A6e46YP/ANfqKU7cZAI7dyM8dfbn+tLZ&#10;/df00fkBTdSPxHYD5s++KhKHOMdSOR9e59u/tVw+nT/aA4H68U1h2HGMZP8AvfUH8ck8VpF3d7d9&#10;fu0ff1YFVUyenfnGAfccj/69asS9ODg8g5HG3jBHXOD7VSUHPHr/AC71pouBnufb3yR+P+SetTUl&#10;aOit5Porq2i2FbW/9dP8iTp/n/Cq06bgOpPbkD8+KvKuBnufXt/nvUbr06fivH4c/wCf5c8Jcsr9&#10;/wCtf68waurf1uZTQnkZyBzwP6/14qJYSOvr3zn/AD7H/wCudJlJyMcc9sflUYQDIPOfUdvr0zXX&#10;Gq7b+enXbb/Lt31M5Rs9rK++6/4HzIUjbnp+PT8/6fjmmyDbwR1IyQP1/wA9s1awAMAf06+9Zuo3&#10;lpp1vJdX1xFa28asWlnkVFXB6D5vmO3OMc+x6FKV35aW3vcqKtd7LpttproZN9yh9MAnBHPY4JI5&#10;GPu459a8F+Ivjrw54JtnvNcvVhYZCW0eHuZSPuoqKSdxHAJ2/UY48/8AjB+0vZaKlxpHg6D7fqrK&#10;6rMpVmiGWXcI+SDnBUsyk+2a/PHxV4s13xRNM2qX0lzqdwgldJZfMjtlkwuHI+UsBjKIowMjDGvn&#10;s2x1Km5QSlUnFJpJPkUtLJ+9Fzvr7sX3vfVHvZbha6ftGvZqTjbnTUnFtO6jo139611rZp69l8V/&#10;jxrvjLzLHSr2bw/o5kkWK3gkKXdyQV+ad0BYIoAJw4HPQ9B8rXPh7z1NzCs1/qF5I5eSYs7u2B8q&#10;5LGMHg8MCVJOd/yV2aaLqGqyJZxQzTXbMFAhVmYqWA425whb5jg7geSygcfSPw1+GdvossF5rUcV&#10;zckq0doRuhtSecSs2Q8hYblTIAbD8vzX59jsTHFVKkK8tWrQn8KT0VuRrRvWLi0mut7o+roYeUbS&#10;jq4u7u3K60bv/i20UbLS17nzb8I/gnrN38Q/DWo+ILaDT9Ng1KC9jgmLO9xErmTyljYE84HXaQT8&#10;vQCv1A8V3EGlWtnMg/cQ31oisgYiGJpViDLkdPmK+zYGcZzydtoqjxFpN1bwo6+cW3bTtCAAAZGD&#10;uQDOQeB0ANdZ8QrK4u9AuPOdEWNreby1yDiG4WRVDDoMjJOMkjB46/ovh1hp4PLsytH35Y+Di5ay&#10;lGNOikprTf2krJK6vrvc+c4kqQrYjBx51GDw8+ZdVLmtZRSVrcqu9NLbMseJLddQ0mC5h+aS3MUy&#10;MfTg8+3fjg/QV414iWeDxB4f8T73hOjGBpEj58+BLh4bhOxK+W6Fh0K4JBAwfe9IjW50RoZvn/cR&#10;qAp3McqOd3PAGCe+ent5p4w0/dpe9IQ40y83TFVy0lrdIgkU7yAFU4PPCkZ6daqUPY5zGqrRp1/b&#10;UZxtZOXtHOF2t3BwlK+vu3jtI86NW+FcFyylSmmm/edm1HtouV69T5g/4KLfsxWX7U/7LvxE0ax0&#10;SPUfGXh2ym8beBbiJGN6uo2dsbpYrUKQGN7b+daFHJ8wvgYbBr+Tv9mP4h6t4Lv28O6s95ZXFldG&#10;0urWdWilt57d/KlhaJ9jrJEUEbdshgckcf3l+B9QtptMsWi2P5arpdyqlJIZFKqYtykkD5QUHGCH&#10;5Pcfysf8FZP2Tf8AhQP7Sdt8U/COkGx8CfF5H1oCziMdpYeLY5ZU1iyjKKI4hOnk3ka7VV/tEoTd&#10;tGPxHxp4RUsBT4kw8I2p1Y4LMYRpr3faSnLB4uTik9JSeGqSm3LXDKOl0v1/wn4mTxk+HMU1H29N&#10;4nAzcvinSinXopN9IqNaCT6SufTvwv8Ai45is4rm48+OVVCMx4XkEbXOQMg42ADPIz2r61sfEdhe&#10;wLLgI2MbhhsjjDAjA5ByfXpivxS+EHjqeG2gt7mQMYkX75+UhcgH1yRllKgEKvXPNfe3hD4gp5Ea&#10;tcEAFdqHJO4qNzBTltqjLZOB68cH+V6WOqYWq4Sl7jcoxUrSUbOMWlzt205ndPSK5et1+8V8JGaj&#10;yQtUWktX71rvmSXRxW2+r2Pt6w1PAGQG3ZXIYruBXKlcKVIVRg56Z56irWr3dqVR1jWJyhG5D87Z&#10;4O5TkHjvx7jufGNI8UG7tlRZOSCd8ZYSb8jjZwFYDjACgjg5roGuHIwxeY8qGeXklhn7m7jHfkAj&#10;j6e9HNXKgoxTmuWGklGyaUeVK0W221K1nHS+1tfLlhf3icrxcW0mr6JpKT205UtfXbqdBBrkNrcl&#10;oySyKqH5QduDzkgKGycDgn5R6jNehaP4laTZvRnLq2SpCjJ5A25wD6MckZPWvCHR/PRY8IAWbMjZ&#10;UbSBgAHO5+oOTjqBXoeg31lAiDhpGZVJLgbWG08dcjcTnjqvFGBzTEe1cfaKlHns/daS1Xwqzdr2&#10;tzRa091pWioxWHpuHup1Hyuz30ajrdKy18766W6+3aR/pTtKVQyPh2252qrOV2qpP3sZJ+b8qyvH&#10;viGHQbaNI22+YQoBABPGDwDySeOoyB35NX9Dv4TbysFVlUcHhW6E4K4BCjdtJYkHH5/MPxP8Utf6&#10;/wDZI3LxxEBQrL8pDMRwPlOAuTgZPbtXvZli44TKoOM1OviajUZWV+jm3zJNtqUZcydm4qLXKrHk&#10;YXCTxGL5XFqnTXNKL1TSS5b9N7b6fOx20viSeazkk58nyyzBkXaxKF0KYI2lTnuVzjjHX8qP2rdb&#10;+0wawocbplkX5RkhT9/+IHhcjAbHQEdK/Qa51aSLQpSRujFu2McHcAOCvXgLt46ZPtX5S/tI6o7S&#10;yCQFDMZgBzkjdjAU5JY4IVR/EQAM818VmdWpXnhYznKXNKMmmlo3Zpe47OC1a9eiPrsnw8Yzm7KM&#10;vhVtrKzd01va1+91re1vff8AgiP4bkm+PHxcvfJb7KvhyyWaUxbo1eW6GAJTkBjnoOcA+1f1j+DU&#10;LeGrixZmkFpNc28fbdEjsY1yfRDjoOnHv/Or/wAETfCM9ponxf8AGP7oLqer6fo8JUZk3W1v5s5Z&#10;huKoN6kKVBByd2SMf0W+DXBt7qFuMEkqCTz8xYt2LEHcc4GMcCv7G8Fqap8PU5NWePni5tu61o1/&#10;ZRSV3e8aTd77zWmh/Mfi5ONTiPGRTvHDKhT67ygpt/fOz1810LenysZECsBLbSbXXAzJHkY7KDwV&#10;yT1wMck53Nc0dNY00tEqJcooaOTHPupIwCDjnPb6Vyd1HLaX63CNhWddzKSPMjLDaw56ocBuCCuM&#10;4OSe3tJmCBixKuFZ1U8YwVcAZ9TkA9c896/ZMK2oyp7ShJuN23eL2v1vH4X02klqfkDSkru7UlFT&#10;tteNtFba909LbPpt4JbS6hpWrzW99BNBEr7I3UGSBl6hsj7uCd3eun1KTTruzZJLdmYjkoMNkrwV&#10;JPXnJ7cnp1rqvECJbSpI8XmK+GGAN20dc5BUkDIPGSOeM1mFNPvwsZt1OPvBW2/Ngk5UfQ46fh3y&#10;pY1U6tSjibynGXutJL4mnG9lZqz8m1vtYurh/awp1KSsuTllfra3RK179fLfW68H1vwUurq5026e&#10;CdwdsM474BwGCnjJ9Mc+leXj4X+MxJL5diJAGYBkkzlh0JHAAIxwBkE+vFfbVt4f0pirJCYJYye+&#10;Mj5Rn7xBPoMAk8Z4qnqVi2k3dvMCRDcMVcDJQlcHcD8xU5yOvX0r1aNeE4LkXvK8lzWv7jvbzvbT&#10;dK2mmhwVqFpOXK1qrtNyTb5Fs3pq118l5fBuo6VrWhTeTqmnz2jEZ/exSD5s7UUHkZJ9MccjnJqo&#10;lyTkbyyr1IAI+XqTjJxkYJOOufWv0e/s7R/EGnhdUsLa8jKshaVI3cZB5LsNwOc7SBxwMdQfnbxz&#10;8C4ZpJ7/AMJzorbjIdNbOACTkRsOMA8cAkdQTwDvTrxlLldotrlbesdeXlaT20Svpur9zlqYOahz&#10;pc8ZPmXLK079U4yi1L/t1p+p88rOpzhuoztYjI7YGRxtzznvwMVKsgyFycAfKA3GdoGOnv8Ay69K&#10;ytSsdS0S9ey1O1mtblGICTAq0gB5I3qu9TjLcdMY9abFcrjBzjB27TuJ6DbjAIJxwQcA85rsi9Ob&#10;dtJLSysra2Ul7rWy18ut+Nxta12t3tdPS6fmn9l2aW61ub6vgAFs9NoHOMMCATxwe+MnAGOODYjl&#10;XqSAehJzwey9OAV3ZJ7D2NYySlvlyDjccZ5BBOBk55wB+dTJMeMlt/GSc52jg4XqcY655yOKakte&#10;Vdnq7N7bN2V0vwdjFpp63ukrq3Xvba/Ty9Da8/6fmP8ACisoytk4AxnvIv8A8RRVWX9375eX9f8A&#10;DMLT7x+/0/r7+2nwPb/txfH34Ca7FoWuaqvi7RGxLYT6svmSXloWJQpeRRK/mINykMMg7SzYGT+m&#10;H7Ov/BQL4cfGKS10TxCP+EV8RzeUiwXUqfZruViQRb3AIDEkrlHVW+bAz2+CZfh34Q8Zqvh7xnp0&#10;N5bsG/sq/OBPbSOGK7ZgocYDMNu4KcD3NfLPxR+Auq/C6+XU/DM87WqO09rOrSZBTLoxkQ5jdRjE&#10;i4Kn5lIIr+L8DxPxhww442hjama5RCpy1cDjJvEOhDm1pudR/WKNlpQq0arpzTjKdPeK/pDE5HlG&#10;YJ0nRWExUvgrUUocztFRbjfkkrp894xt9nVn9UcTxTxJcW8qTQSrvjkRg6up6FSpPB6jt19KmCsO&#10;AR69+vp9OP51+JP7Ff7cGr2F9p/w4+Kd1IbSaRLbTtVvXw9uxBWKOaRs70Yn7xIOAC2e/wC29rNb&#10;3kEN3ayxz21wiSQyxusiOjqGBV1JVtykMpxjGQVNfv8AwvxXlvFeXxx2Ck4VIpRxWFqNe2wtWy9y&#10;a6xlvTqJKM0tbVOaK/O80yvE5ViHQxEbp+9SqxT5Kse8X3W0ovVPdAVBz79cd/r2qMo3px36c/5/&#10;/XVlgck7ff8A+v8A/W60w57V9Pd28n9x5pXUfMOeCcYPT2x0xWgoAAHTA/X0qBV5x6DofX1+vr2x&#10;nirSAHPGRjGPr1P4c/h6VnUd7f1skr/13AlqOQ9P84qTnt17fWo37dO/r6cD2yfX8KzV7q299AIS&#10;cHv+WQO3OBn34qB2CAs5VEHVmICqAe7H1AOOM/lzzfiLxnofh2GT7XdxPchfltYnDTEk4CkLnYR1&#10;Jzn2FfJvxF+NN3dO1hbzNEzAmHTYJvLOGxg3UqZIxkZ5AIcjb0ropxbtzaartd7Pa/VNet1byUaU&#10;qsna3L1m7qC06yXkm/du1u+h7545+MPhnwfaXTfaorieFSGw37iJxkqHkAO4nH3Y9x5weeK/Oj4p&#10;/tC6/wCMZZtP0k3srSFgot0WOOKMlhlYy2xAB0kl3tgZHen6mniDxXOIiHucy+XBHADKN7D5hDCc&#10;AYGGaVy3C56NldTRvhdqDymO5so7W28xFmmYKZpcgZlYqqsI0O7+I7iVUc81w4qOKb5dcPSUXNzl&#10;DmclBLmlbmjs0+jilZ215V7GFhhaNpXjXrc0Uuii9P4e6UrXV7c1rJS7fNOnWlzFcTsRPf3moEZV&#10;GZ7jdIQuxZVPzcvhwmV6bDk4r0zSPg9e3caal4icQCXaY7GEKLgRFlYCQ4O08fMW3HqDzjP1XpHg&#10;3w74Ytv9D04T3KA+ZdzhfP3N/cJjJjXDDkvkg9MYrw34l/EnXPDGs3en29jYpaJZJexyygCSdWlV&#10;HjHOFKBjnHOPmHTFfIYuPLFxaU9LppOyUpLR2ve/R/DGztY9mhUu4qEeWO7i7XdmtmrtX/q+pes9&#10;F0rR1C2Vilvg7Hk2kyyBSFO6Y4OMZJG7vxjGK0BbX07B7eOVbZnBdwu3AypPHGfRXyD36mqfw/8A&#10;G+ieKrK9nlgbfGpaRT84U7S25Q4OOmQR97GBzXqkl3aabY71t5J4plBREXZj5Nw5O4DOU6HHJ46A&#10;fPUcrxOKlOsk6saX7yVR6QoxlOMFLlT1jeSWkOZPXk3b9iWOVJQpRglKVlrZ87Sbkl3d1Jar9L7/&#10;AIZtlRYLeVSxERkSUgbsn5mK99xGAe4HcHmuh8VWQvPD+ppEj70tWIz947QSeGyPoAPbJ4rgPC3i&#10;OTVvENnbxweRa28ckYjBDM75UYZwAMsF7KR8x+YCvZL0re2U6uAi7CAgGMnGfmYHp3wffPev2HhB&#10;0pZdVo0m3GjXlD2j055KOFqOy3tFyVON220nKSjflj8NncatLF0nU0lOKly6WUZOSS9ZfFpqmzzn&#10;wJJPNp1mJkbfJbqGGcHfsxhgen3cdRj9av65psctlrMUitMZ7CQNCo+ZvKzsAIxg4wMkE8emKwPD&#10;V1cQ3JDPmL7XdogA2gRKz+WBgDjaG+YDGPxJ9ONstwiygcSQMkhDcMkq9PXk8dcYPYnNcGMS9pdc&#10;6lSxcm1JLTlny3VnaXxc7Xy23wi7cy05Z0/s+ait9lpfV21v10PJfhdrkczz6agKW81hDeQgjBhu&#10;LRzHLExJJLHy1OD/ALecggDF/bg/Zq0z9q/9nnXfBduYYvFOjiPxN4L1BkEhj1mwjMqWzNjcsV/C&#10;JLSQj5VMqMc7ADwmlXw8I+OL2KB3mhtNUube8TJxD5s0t5HxgDabcSAZBBJHHWvuTw3dI9oyKwKK&#10;FMDKdwe1uAssDpjcT9904HWPgc5FY/L8HnWAx2UY2CrYbNcJOlWhFtS01UoSVnGpDSVKbacKii1d&#10;pInD47EZXjsFmuEnKlXwWIhVpyWu1otSWzg7uMr7x30ufwyW+ma14K1fUdE1i0lsNT0a6udOvrWV&#10;Wjlt7uwnME0bBiCMFGQdCuSPm7/Qnw+8ZmQrHNMTMxAVi2SMKcDKnJUkjcDuyvbpX6v/APBUP9jE&#10;alDf/tD/AA00eEXNpGo+Ieh6dbbWmjXP/FTKtuCS8W0LfjywGBFw20q5k/A7RtVn0PVoJI2ZRvVW&#10;RnYLu4yQcc4HI5Ix0J7/AOeXHPCuY8J55jcpxkVJ0262CxPKvZ47BybdGvTukvfjH2VaHveyrRqQ&#10;vK3Mf2twhn2D4oyvDZjhXGM5xVPE4fnvUw+KhD36c7LSLUv3b+3B8173R+nHhfxRKUBaZU2kEkPt&#10;JckBsjerE5bA6cccEZr1GDxgsMDYlaZ1A2uzY7jdj5Qc7R05543DrXxp4Y1o3tnFcBi+VTdtYMw+&#10;UfLgAEbv73JB5r02DUJLu2jRTIu1sgu2CQMfIGwTjjpnHPIr4aGNrK8E3FpS5ddVflVklorNXXl0&#10;11+inh4X9+H2veSukmmtV1d++3bRo94i8aPIfN3nGXGCDjd27gnaMhSD2YZPFdPovi4z3I8sM02/&#10;opOE2luSMncS24HGMYyeox83x3NxLF5UQ2kfNuWToy4O724JyeB9/AwcV1Wgasmj3CeaMy7mY7Zf&#10;lUllB+nysu7IPIJGM4N0cRiKcqdSXNUjzXb5ZTcbLS6110dnq7J9LE1MPTlTcVFbJRS0vta7WtvV&#10;O3rqff8AoGpyRaJPczqFY2zYUuxH3SCS+euTypzknOAuRXyJrOoPda5czeYQBPz90A4kI2j5CwBG&#10;ctk8EccYr2y28SG48FSzxtt2W5OUIxsCnO7JwSFyB7d8nNfMNreHVLmWWQ7YY587S7As6vnf8pLY&#10;5z94KOM+/wBTVxyxM8uoOXNGNOU17qSvKMV0i9Vs9GrR+FPQ8ejhZUliqjjyybjFLV+6mnb7t9eq&#10;fY9pu3iudHaZkdUhg3FVZVDZHXkYOOSTg9uD3/H39p6/kfW7kR5MatIXG5sZ804VecZ5HTHPf1/W&#10;C61I/wBkTEPGI4YHQoWAU/KSpO7np754Xpya/H/9oLUrdtU1WNz50vnSKh3D5CScDOD6Lg46/hW+&#10;N5XicKtHZ9Ek3slJWUdLNaPd3lK505cvZxq1LOVr93Fa307vvK77dj98/wDgkDog0j9lu917AE2v&#10;eMNWlTKD50tlghDbif4fLYBhk5HfpX7R+BnZILiN8+ZMpfnkl3UjOcDpkDHavzX/AOCafha20P8A&#10;Yx+FH2hVha+t9S1WURoCXN5qFw8bHnliAFJ7gMCMnj9I/CrStdK7nCsibIgu0oE3Alucg42kcAc/&#10;dOBj+0PDzBvA5Fw4uZJSweFrRWyk8dTjiKjls7qpOSVtuVJaJ3/kjjvFrG53nk/58ZiFfyoONOKj&#10;e9/dgm9u+pJHexXputKmwl3bszRMSSdmcoVOO7cbcfLgknHTpNDaVIjFcEBwowf4TjP0IByCeckj&#10;8K8i8SQ3dtrlxe2ks0d5BKGgIOF5AYxSdVIdXOcgYXPJNel6PqK6nYWt8oaGRkAuI+cxzDg8Jjg4&#10;B5LYB6HkV+sVqXs8Qq0fhnGDa2V2o+ez2s127H5hQqWpcjteMtFqtL6qy0bSejen3JGt4qWSXSDN&#10;Gu6WMFQ2DuAwAGwCCQMn9OOteECTXJ7KeS1u5ba9gkeN2jXO4r90qHRtqSAfKDkdeoPH0UWSe1kU&#10;hirIAyfxDIGRkDG4c5B2naMdSK4m30mK11G4KIEDgB1JyHXdlGJ5UMB8rAg5U4wCc15+MwVOpXoY&#10;rli5QbjO97NNJqTto7JNX310PTw+I9nSqU7XUknHS7XvK6T6N9P+AfNer/Ejxf4a1GOCW+lBeNJF&#10;MscZR2DbSOVXOewHJ/Svfk8Wf2/4Lt9XnVS8Pl+e+NoyV+c7QTzkg8Yzn7vOa+H/AIp+JZtV+K1t&#10;4URwy2l04njOBth4wR3PHfGB6d6+vPCtqW8PLpMMRNrcrvkJG5ApTZxjHzZx1z3xgdMMLiEsXmEa&#10;L9rRwmJp4eNJJ83tuX2lSEZPTlpwmozk3a9nfc0xNDmw2FlJKlOrCVWUr+66fMuRyVrX5o3b3X5c&#10;5pnjLxLeXh0zQI1uIpGwXfOFjzjrtGHB45IHtk16Jplr4kjugLkuJQCW2tu3HO7aP4doI7jGBj0F&#10;a3hPwzp+jzyi0tVj2hAZMfM8hIZsk85Gc4GOc59+6LIX6ASxbir9NwPUH/H6c19BOr9Xh7SUYuo6&#10;aaVr8nPZxWrvJ2et9U79DylT9vJ04SapRla73k1ZPlb1i73vbyVzzrxb4C0rx3p8dtqsSWmoxgiG&#10;9RQJ1YjblzjBBbBIxjAGRnr8bfEL4a+JPh7L9onVr/R2bbFfxDiMHOBKFAODzyAuO4xmv0CvN00I&#10;nXcssRKkg7eh5PHbn/PSq95BpPiHSp9J1lYJobiIxSRyhSBkEAqSG5U8568kZyaWGxb91uN6bs9e&#10;i7aW08l8rDr4JNOVP3aqs3fao1a7nqtXZPmTTbWrasfmbbXqSBdp5Yhvvc7d2R82CFPUYI56YBzW&#10;mlyr4BPy7cnBIIJI43HnI4AIxgD257L4g/BXxJ4S1G6v9Cgk1TQJZZJovJ+ae3jILYkUMFKKG4b5&#10;SPrjHl0F18zIwKujYZG2hhyFKgHklcZPTB/X04yjLVWUdNXJP+Vv3n/M/nbon7q8ipSSba5tV8Mo&#10;2lD4U30ur3tJN3XTW51v2iT/AJ6fqKK5zcP+eqf99/8A6v5UVfv9LdLaL+7/AF93mc/LL+r+X/A+&#10;7yPmvw94gW8jjjmcLMpzEcjjaRgZxjB4HJ5BPTt6zO1j4o0aTSdVVJf3bKGfAOSuPXgjOM8DHXpm&#10;vjDTtVns5FYO2M8rluF4O485yCD07DGDXrmheNuFMjMoGAQRk8gA5yvTGDznluTxx/COXZ3FwdCv&#10;tNclRS1VSm+knLTyi7aPy1X9R4jCtPmg27O8X1T67WfeySXnfW/lnjf4dro7XbWsXk3dsXuLO4iy&#10;rhkYOrM4ClcAkgg55IDDINfqD/wT3/aTn8eaJN8L/Ft+JPEPhyBE0uSd1E91ZwEwyR9vMe3ZVVjj&#10;cUbI6V8Ya9cWuv6bM0bq04hGATl2U/eXHJOQMY6c8cmvlr4XeP7z4J/HnRfE9u0ywwarHJdwIWRZ&#10;rVplW6iGeiuhJ4JGcMc9K6sozr/VLiLL8fhan/CfXqRw+PpxXNCrg5yjGV0tXOim61O1pc0Ek7Sc&#10;JcmYZes3y6vh5r/aKcfa0J295VYpNLzVRJwn35k3tr/VoQR14/HPpz7c59f05SuX8EeMdI8feGNK&#10;8T6Hcx3VlqdpFOjxurYZ1UsjlSdroxIZCBgjnBrqSCOCK/q+jWhVp061GcZ0qsIVKc4u8ZwnGM4S&#10;TW6lGSafZ+p+PTjKEpQkmpRbjJPdNOzQ0KFP+f04qdPujj6/maiHUZ6ZFTZABJIAGck8AYz6+wrR&#10;tvfUkqX9/aaZaTXt7MlvbwLueWRtq7ccbRjLFz8qAZLNhcc18+eMvifqF1HJBorHT7JyUW6ORdzL&#10;yu5UAIjQ8kE8kdCp5rI+IXiubxDrjWNtK50XTJNoRGOy6ulyHkYA8gMMRg/KNpIGcEef3e29vIrd&#10;MoC0MITICq33v4Rg4ICnOcHJ4zgelTw9Gnh41qsn7WpJqlFvlS1Wr6u6+6+ppRpynUXNH93FOb01&#10;02vrbfo1a2pxmu6jrMIe7is7rUrqTd5EjEeS7nIZRIwOZc/eLcAcKFJ3V4x4fsNf13W7htS0q6tf&#10;t9/HFLdTx5WOMyPvy2SyqoHmIEYn5FVuev2x/ZsdxbxWKxR4ATB2/KpUEhlHGG3LliMZz9K5t9Ja&#10;G4e2kjVQz7ZSqoGjbORKuMBQ/BJXGWJ5xxUYSdCcpSV1KDl7rfNGpJJKLlJxc1az0WiVmrdempec&#10;ORySV4aR0fs0022ra3SS3Xa7uRWHhzS9A0+2l01Yt9rMDNNjMjJL+6l+YjIVYyowMHgc+u5d2snM&#10;ilGMiryFXbhwGGAMDoDwMAA8cjcc6a2udKMtvN5ksE6Fc4O0qU4JJ+XGGHQf1re0a7hv7GEbBujD&#10;wsHOSZIGeM56jGVPHoQc889eYtOhFybjGnNJ2upexxMVGS93f4n5JpdWZYeDg06fv8ySbd7OVPlv&#10;1spr0W/ocjdySW7MkoBXa2VwAuQcE9ST8wBAYk7QMjIzXyl+0L4chvY7TVHtWdnhS1me3YpsDMcn&#10;ABWUZbcQFBULjPevtTVNOEsQl8tSPlJ+UFtu4g4z6DacYJ4GCOh8N+LFnbv4WuM20j/ZWBKj72QD&#10;GG5HBJKZxwSTjAr8+xlGpCdehOpGcXzxp8ybc3Tblyrmvo05O7u3HVJbnv0KsZKlNxaa5VJKyilN&#10;R978vO+tu3yr8MbFo9Rv4bZHNlPoSHzY+FaZI2jLMOfLZQFcd2yfavqOV5G8N2xYvxbQ5JAJP7te&#10;CGJblSF6npxXzx8L7abTr+AzK6odNZ5YnBH7mKKVXypyGIG0MxJBG049fqe8it5tFyIQqC3SQ7fu&#10;hdgIwMZHy8cc+lTlVGP1PMpXlTbwqk6bcrW9vSly3+Jxi4q6e2r12O2vP97h4ySkvaX5l0vq7bpv&#10;3t3vt5nMeCZG/t7TcSEGS5ZM4CttMe7j5ejHIAznkZNfSN3aJJp13HE4UywvkgYKlojt/Poceox0&#10;r5p8PTxr4i8PWsK/NLfsnmSHJBEbnPCgbtgVenQcc5NfVVtAsdnKFYSMYZOOHIwxUD03ZJHcYz+P&#10;1HBM7YfM1zOSpY5QtuuaeEwlVpXSS0t0srs+f4p92vhpSXxU+ZP+ZRqTheXb4baeVrLbwrS0MEts&#10;HCEBAu5w2SygAsdqjLOTyfl5Jxzk16TpErTqIHXO1WARTj5dw2EHnHHJ9ARXL3tusS2s3lElll9U&#10;YlJhtTC8YKtjpzge9anh3UEF1ENuGLvHlj0woKjrydpXPb5T+HfnUVGrKlGaT+t4u0ZbuEqeHqqP&#10;ns0r6atI83Ctzpe0SbtSptXvZNXje2u+nm7W9PnHx14XvV+IOurbv5K6xDYTo5GEE0KLGxJ4JaRW&#10;kTjqBj6/R3wy1WOTw7pwDsTpT/2TeLI26Vo0+SKSTPQoxVgSNpRh8oyWPLfE3RTNqVhrKEqY7eTI&#10;j/jeGWOaJTgnOULoT6HpxmsX4YXUq+ItRhMm3T9XSTzIm2gGXrE0S5yXKKgfuCmRjpWNJ8tKnOF7&#10;xSlzpNL7N1d9t7K90vIzqfvIum0trWt0e9799n6n0ZqFhY3kV1p+p2sV9pmp2sthfWc6iWC5sZ42&#10;hkhkib5WSSPCkHdu5JPp/IP+3l+zfqX7N3xw1jSLW02eDvErXHiLwZdKH8k6RdXEoNgjnO2XTZyb&#10;eVRg7fLkxtdFX+v0qbm0RN+57fKk8ksY8Da44zuGMYOfnX6V8Df8FD/2aG/aN+AU954fsvtXxB+H&#10;E02t6D5cStc3unM6/wBq6arKA58+3BuIYlxvmiULlsCvynxn4OjxTw1Ux2Do+0zbJYzzHBqC5qlf&#10;DSjH6/gkornm3Sg6tGEeZutRpQhC9R3/AEPwq4pnw9xBRoYqryZbmlWngcbzS9yhUcrYXFWbjyqn&#10;OSjVkn/DlJWukfzlfA6+g1KZNOvWZA6qqOQDj5lAI3Y+YA8cHkE46V9h3ngp7Sw8y0RiizK4fb8/&#10;zYG3oAcA7iOPb0rwL4NfDOew1FbbVI2tL23lMclvJHtnjkT5GUrIyMrq+dwAJTBIB+UH9F9J0NDo&#10;ctjcqsrbl2bkIkJKg7lHzbhlevcds81/DGV5U8dXrL4PenKlLZpxSbUk7NWlZxWmmq2Z/YOZYqOG&#10;9nJJzcuTm7Sh7t5x72tJ6dd9Vp8iw2bWjsQTuG0lWOX2lfmBXAxkj5QfUZ56YWu3aWqSuSqNvZx8&#10;p9Q20gYxhdozkDjJ617V4r8OSaZPcTtEuQdwVeA0eeQxBOGAC4ALEkfwnNfLnj7XEisLhFiUyO2I&#10;wGZXVhlSBkZ6kduqgE1WNwcsLTnGolCcVJpO23VK38yS5e3VbIWFqRxE6coe8m4q3Tpa9+229r+S&#10;Psnw7qq3PwxgUDDXESo8oBwQclx1yR5eepbPfOa+a9U1q88N3k6w73i8xnLopZQhUEjjCjcF5BHO&#10;fQ5r1nwpPNB8KtKWaVhOYEmUfx7SjDaR/FngZ4HHTAxWVpvh6HxBpk8t0gZyHVcoBwFPLNz69gOO&#10;MGvGeIxFsJGgm6sqFPkknd8iipO13dNy1V/Tod9HC0P9qqVZWpqvKNul5cvV6NdOy+5vy2f4v6f9&#10;kntp7kqpTDmTgiQ8EEDJYL6Y/lX5z/G65fVvERfTgZnvroRRKoLGQyyBYxkKAS+RgbVOD1719i+P&#10;PBYsbq4MMQxvYBFGM5JyQwAwSOQewB5JxXWfsbfs3W/xv+Olk2v2stx4W8GLFrOp7kLJPcLIPslt&#10;IWwAJZY+NxP7sHK56fT8M0swz7OMty6FOVbF4rERwtDR/FUkoylJxv7tNe/Nv4YRlLZNrzs5q4HI&#10;8rxuYzmlQw2HnWlqldqNowWqV6k3CPdtx07f0I/sQ+GdR8NfsyfB7Q9TtzbXOn+FLWS5tWY7g7o1&#10;yu4Nt2jdLgrwMnkAA19l+G2/exzGNoxMUddxPRpCQM/cyF68gEDGOted+H7RtH0iz0ewhWC3s7dI&#10;4os4WGzjGQjMu5VVECklhgIBkHBr80Pj/wDt1eID441X4afCnT5LGDwdqumrc+LWlkEuoXen3HmX&#10;Nvb2yAKbF5F+zSxzyOJUDAjBr+3854gyTw9yrCVcxxFWtSw1PDYPB4ejScq+Mq4OnSg4UoqPJC0O&#10;XnqT9nRh7SLlOMpq/wDF08BjuJszxP1WnCMsRWxFec5zSp0I1pucXLXW8tIxXvO1rdv1p8caXKl0&#10;95HuMN1Aqy7ASIbk4WKXb3U5VCdx+XI6gE8f4L1m40jWZtHvnkNtf4aAtvAjuw2Cm5uBvX515Pyk&#10;DOcV89/C79un4feP7Gz0H4gW0vgzxB9lEN9eXRWXQ5Z0jXM8d2Nph3OoIE8cYVn2ZP3q9b0vxN4c&#10;1mb7RpOsaZrQikDR3VnfQTpLDj5ZIgsjNuTgbcZKgA4bBr9H4c4r4c4pwnNlGa4XGqdNRdKM1TxV&#10;JpxkvaYeryV6c4T920oK7T1asz4XMskzPKK0oYrB1qSUr8zpydOTTaTjUXPGcJxSa1stW2j6ZtSA&#10;Xj2gF1Dhtv3sgAEgcEgKoyQfuZ7nPO65q9rpen3N5cSbHtFkBkGwfcJPzbiB0HHoeTxV/wAP6jDq&#10;dnHNv3XMAWOdQTu+U8YGSwXGSScknnOK+Of2rfiOPA2gajYeYFutYubW0s13qGP2xvLLc/OQqk7i&#10;pBxjHpTzbH08qwGLxeKlGMMJRrSm52jGTjTlKmk27XlNQikm3eSS12vLaDxuIo4eHNeq4tdXyxlD&#10;m06cq5nfbTqj5hsU1D4i/tHarcaHOzPfzRj7QwzFY6ZaBftsoIGN9wx8mNec5JyO36YaGBa3Vppl&#10;u4eG0tB57qNpaRdignOfmLLkYA5INeA/Avwf4d8JeHDr9vBb3Gp6hbC4n1H/AJabGjUtEJGy2xcu&#10;MKRzzXu/g/FxbzaswYNdtM8YYjiBGYIAcdDjJPI6sBjg/PcP08RCrD20o/Ws0r1cbVpU5ydOlCcq&#10;U52UkryqVJx5pPdWgko09PVzWdOMJqCfssJBUKcppe/JXe6+G0ddNvuPQ7Kc29pc3Gclpm257kuE&#10;HPckk44AwfXpOW3iGdCQCF3/AOwxOWBz7dzkHqMivPPEetyaaui2sTZ+0b7idVOCyZH3wezdQQRz&#10;+Od+w1qK4ty9q4uEfiZQwZwQArYVT/D6cHnrnivv8XT5m+Zfu3dc1tFytRV2tdUkr66aJaafL4ST&#10;hSjLVtpaX0aaUm9fNv8AQ6drwEuLcCUNw49z1HPTP588GsmbTYrljLAzQXAAYoT8rDOTn8uxHX2z&#10;UuYkhF1b42gBiM4IZeSG+gwMZ6DOSc1QGorePGi7oT91nbKliDgjbwSDjqCP5V401VoT9xtrR8vR&#10;xstr2etj1Kcozjf8d+3qmvPbpuSw6j9kRrS/t2nT7jhlyjLk9x6/U8Dsea8T8dfBHTvErz634WK2&#10;N448ySzOVjmbliRjGCeeMrz97ive42giTy7gCRGOd2Mt7Hkn8On0qlHNPFK32STZGGUrvzxxzjov&#10;JPQj68V24fGSjFcyVO6tytvVaab9enX5GNbD06ju7tqzTWlnvZb2XlovI+AZvhz43hllhOiXDGKR&#10;4yVRcEoxUkZUnBxkZOcUV+hvmXp5KWxJ5JJGcnk5+XrRXcsVR017fal/c8r9e/6W8z6jX/nXzhH+&#10;75+X9cp/NYwPBHDDK7QRzjPJ4xjB9aijvWtX/dtgcFgrDccKx7++MY7/AE4tXAROG2kAEA9SxYHG&#10;QDhOxyTz681yV5cLGOXCbQBkAEcjIyeCTx7Dr83Qj/PNQ9m4ONoptXXKk2tJWs7Wd7e9o7b76/0/&#10;dNdH37fjb/h/Rnrmha46yIpc5fruPBDZ+70zxj69e1eI/GmzFjquk61DtGblRNxjCF0BJJPGTz16&#10;9egrW0nWcX9tHJIFTeoC7gCcnAGM7s5bJ9j0HWsb4036PpaLw7AqVBblcjcOuTwQOeOB3OK7qjjU&#10;wNSLS/dzhKLu+bmuuicrrZXS/wAVrJGEbxqxkmvev32st2t1bd9LfI/Vr/gnb8a3stTvPhhr9/i1&#10;1e2XVfDnnSBV89AqXdrEGwPmK+ZhSTkZ5BxX7FnnDAj8eeoH8+3+c/yd/C3xfc6Tqnw+1vS7yS2v&#10;7C/EaTRS/OhARsMwPCuMg54PPAr+kv4E/FzTviX4VtHe4jXWLKJIL+HeC5kiAHmqpO4q+OvPJ/Cv&#10;3rwp4mWKwEsgxU37bBSlLASm7uthqihVlRWr96hOo1DW7pe6l+7bPzvi3K5UsQ8xpRXssQ0qyine&#10;FRLlU2uiqRSbt9q7e6PeACDyc9QQCPUDI4xx34/nXjvxQ8aPpkKaBpUv/Ezv12TOh+aGFlII7bGm&#10;+YAnoAOckGvQfFGu2/hzRrrU5wC8abIIwwBkmlx5SDByc5y2OgDdDXypYi+1W8vte1MmW8vpy0au&#10;SfKjZjwpzyDhSvIKogwTlmP7ZgqDr1opxbhFpzeqSWr1+Sf3a2ufGa6vsu19eit99xILaK1t/Mkm&#10;QhMO7FhlpNvyZGASWdQOOQ3JznBpaZavcalbGMh9rSTSN1wzKzEY4OCfYkHofSnrQN1MYo3PlQMU&#10;G0kCSXbkyMBycEALjBHGfm6b3hrSrjTI3vZXd5ZUO0OBlVHzZBO5vmxhcgYPJ5ozHFU5PldKcadN&#10;OnTad1JqylNL5tJdUtNHyr1cPSdLDzm6ic6n2ZRUZa/Ct3fTXb7+vXWzvBcMSSMIpx2C4fgDk9fU&#10;4/E5qcWX9oQTTRhkuQCin++dvIOT6428jk9aoW120ple5jEbAZBYdRkhe/0PXnkZrb0SQss5Xcy+&#10;Y2A3fHJA6/ewQOvp1rlyqoqlSyd4VKltdJWuk9LdG1qu/wB3HjOelFzUbSjCCbt7my7dk3s/PUoa&#10;TPFr1jLYXYAv9Pl+zXCEjcF48u4AIHyShdoJOQwIJ5BGJa6bJoeoTRs5FvLIJohtbjKgPtOTgtgH&#10;JIyeScVmeLZbjw6tt4504jfYtPJrltnaLnSTMBIwU/KXteZEPG7ay55XHp0FxYeKNGs9Ts2SSG7t&#10;UntpkIwQ2AwwODknBU8ccjk16lCvTxSxGWYj3cTGhzQcr3q4aUv3WIpr7Xs5p060U3yzj8KjUhzc&#10;s5Sw6o4yneWGrVHCpGO1KuopzptPpJe9T/mV1fmhK1BDBcRMoy2WMYI4K71AUkcZGOQO5YZ4PPBe&#10;KtChvtI1O3ZFfzLSYyQ7T5hODyD/AHsgY464I5IrtoraS3coWAHyFs4BBQhd2AOvY4/u9a0LuxFz&#10;uwBl1cNjnI28rgnPI6ZPt7141ehJV17anG8oRm1ZJKcP3crO17vlqbP7V9kkd8a8VBunOybSvd3U&#10;dJJa6awlDV9NO5+fXgXTX0a98VQ6h5kght5Usml/1ghLyGUDOfuqUU8BcA/Lzx9ICK3bQIgHyslj&#10;CQQR02c9MZ+XBHTrXnmp+HxH4x1G1Wba/wBmvxIGx+8WcfuvlBUHyvlzxn5h9a7e2hZdGijfIC2S&#10;RZHH3QqkgktywGeM4JX0wcaeGnhnmdFQi6csBOdLmfvWjX9q02ktFdJ3TvJWV+npfWY1YYWalyyV&#10;WPMr9bcvWElfq7Pql0OJ8PeVF4u0JGO4w3hYcA8uhRccDBI6g5OQcV9a2qH7OdiFN/mKTg8gszZH&#10;PGNwAOD936CvjjTcxeLdIKndsurZ8ltuF8xlOCcljhiSOpPcZr7UtmhECBGJPzZb+EbsgryOuD69&#10;wcda24Jcvq+bxcUmsxU1ZtqzwdKEb9mvZ2fdW3dzg4tf77AyUtJYdJ7p64l3XV3kpWT76s4+60+C&#10;W3Ecg3OjOUdR0GXJAHOO2T0BFcSsC2t3HKrMPKuEDnC4bzBjoCOcMQcd9vHGK9MDRSqsisFAM6gH&#10;k4Rip6Y5J+oxiudvrJHDbWA3lXXhiA6BRk88/dJ9M9R2r2M3oub1XvRxMnfRP+DBLV9Xy29bWvdH&#10;iZdUcdHL3HStZ6pXmnbzd9uvTc5r4hmOTSLdoneKTNwsTkZADxNhSAOrbMdec8V45pkU1nr2hanb&#10;zAIixGVPlAe4i3RTAhcKrPHufpjGCQRXtnxChWDwz9pdWKwz2ryYBYKGdV7diHwfRSc5xXgYuXtI&#10;prWT/R1tZYplulxInzKsbADG7eyxbCM4JxgAmubCXnhowd/tRUVrLmVpLyh097ZXabtt0zfLUl23&#10;u17usrOKd73007n2TosnnXMu1h5d9bQ3ScbwD5YSZVA6sCI3IGGPODnGKN/releDINT1fX7qK00e&#10;zgeW9muDlBBggkhQdzFiyogBLNhVAPJ46y8Z6H4f8GWni/WL+LT9M0pf9MmuJEjIgCGKTauSXkOF&#10;dY13MQMKGc4r4r8RfEzU/wBp/wAXLpmiNNY/DbS5xFDbjdHNrM6u/m3eoINuyE/KsFvISThnbJPy&#10;/FcZcY4fhjAUaFKmsfn2OrfVsqyuLknWqVPddbFTgv8AZ8BQkoyr1XJc6fs6V6kk16uTZJWzHFTm&#10;+ajl9GPNi8XbSPI4uMaab9+tKPNyQWi+KWiZ2/xO/ZD8EfGqe1+JHw2vo/COuaoy3iTRW6nStXt2&#10;DPvvraMD7NcOrKQ0YG5SVaMvmvANd+Fviv4fFdG8YWH2S+jiLW2o2zCax1FVwqywTny8Nj5mhdVk&#10;Qnkba/QPwH4Xv/BWnwWOnXt3HaQ7UhtjK7Qx5GXMaNlUwQSAFwNx4xhR1F/4SvPHljrGj+PL601X&#10;SJju0NrayS01GyEinf58heUG5iZQwmTy1lUBJFIJr4TMvDfKs9pPOMPl1PKM/wAdSdXG0cPXX9mT&#10;xLpxqTc4NxVJVaqfssTh6akm1LFQqXcj9GyLxFzPJZQy/HY1ZtkuElGnRdeD/tGnRclBOlNLmquh&#10;B3lSqVHGUY/u3F6H4i+O7W4VZIjCsnmKyI4C78uv3SeQG5b7oVjgEnrXxF4x8C3l/rMMEwZIVuFl&#10;kRR13SHjOMDAxkEYJ9M1+l/7QngDV/hJ4uTSNT86fTr4G50LUskRXlmX2EOhyq3MPImjLlk3AkEN&#10;x8wanbxXDLMsQ3s+XIAJySvBOTjIPPOFJ3cgc/yfxflWJwmY4rL8W61HFYOtOlVw9X46VuV25laM&#10;lOLjNSUpKceWpCc4zTP6YyHNcLicDhswwUqdXC4iCq0a0H8adru13ySjK8ZxkoyjOLUoq1lDbaLs&#10;8O29orCOKGEIuSpz8pG0EcgkYAHABPcE1a0Ke30+FoFZFiGE287y3I5OMc7T1Cj0PU1z19q32KJo&#10;1dCoBjK7gNrKAd2cMuOAvAI4bjpjz248QGFpRHOSSPmG5kVf3h6kMQ2R17ndjbXzkaNGlKjNaunC&#10;Meayu2uXW23K0rJevc9OFSUo1Izk0pzUrJK7ba1bvr1/rfK+JkkPmXE0ARSCGCKxIklf+EDnHLAK&#10;ANxBI3Enj9av2AfgxL4L+EsWvX1r9n1/x7cx69cu8aiSHTl3DT4ScBtohLT8EkBh6gV8Ffs1/AbU&#10;v2i/iHGbx2TwX4Xuba+165IB+2yxt+702NseWTKf9Y+MiIEhSWWvvn9qn9pcfCLQn+E/wsW3TxVf&#10;RRaF/aVvGq2/hzSYYfLna28oOGvI4wdoJHllAGxX9B+EGT0cgwuYeIudxWHwtOlVwGQQ0VfHY2rU&#10;9niZ4OHkoSwkKqtFupXfNy05SPxfxRz6WMlh+E8t/f4lypYnMnFXp4ejFXpKs+zd6koPW3LdX0PX&#10;Pjh+0x4d+Hhl8AeE7mLXfG2ryCzupIcTwaSkyt5kksyEDeka4EYduRklRkV+WWgeAdV1Pxvrus6j&#10;E811q8kt2zyDO9mvJSzDAALDOG5xllwBXYfDjwpJNq+k61fO19eNpUt3cXMw8+WW4khf53kcFy7S&#10;OTknPOCcAAfYvhbwdGk+hTpbjN1YSGQsuCX3RTH5uTywzgEDGcYJr085weY8d5phYY9yw+Gp4XFY&#10;vC5fRanToUalbD07tttVK1bepWlyym6fwuCUV8Fljw+TUa0qSjUqTnRo1q80k6lSMf8AyWEYt8sO&#10;ZqLbe92/l28+GVwjybrbDSW0ifMo3D5S6jAGOW54xyB0HXzbSNK8R+GNUiGl6pqlhIlxJj7LdTQk&#10;/Ngg+UUDeozkfXBr9ST4QEl1EfsyBACCXjVj0YYxjORnJ7HaeOtfOvirwjFZ6hdzpEqtBfTKvyLj&#10;afmDY2445zggHoOK87izw4eT5Y8bgK2IoTp/W71KfNTqpQ5aynGpCcZKS9o7NJO8Va/vJ9uAzuOM&#10;rSo1YwqRlyXi+WcG3aL91pxsmtdH0ve9l3fwC/ac8TeGfEEeg+L/ADdb0sx/ZvtWT9ugPylZJFwG&#10;m4PJx83AOSa9E/bU8NQePvDPgT4i+GomvbfTNesoNUgRSWjgux8k1ymGx9nlXYTgD58jAya+LvCQ&#10;J8W2LFd7S36wlgNrbVZTjleg4HBzlSRgYr9QYLSwbwTrlpcgCxm0UyyQybdnn26iSJwGwA3y4Q7d&#10;2O5OMfWeG2Z5vxhwfXyXPMyr5lTq1I0KGJxc3VxdBUHGtg1Kr7068Yzw7jUdaU7U5pObjq/leJMD&#10;hMmzShmOX4aGGqxUqtWnSio0ZqajCrLkVoxf73n0S5uXRHGfDrVWk8A3tsAIJIBHbR27E5hkmEal&#10;Ap5K7ySACMbhyQDn6l0C0FroFjaycOltCjEADl1Bbv6l89eoz0r5C8AxobzSrSLc1trlzbTxr82z&#10;zolzNjP3wyxqwBOQQSQwOK+0yEtoIoyOyLjC4+TkHp2zz2I4HNfv2S4T2OYPES5lHDYPDUHzOyXs&#10;4zrTny2911HUpW0tyq22p+dZrWVTCeygk5V69SpFd+blpxT7qOvpZ9Vp4Z8QNZEGtm1uVeBFSO3s&#10;pDnaTESwKkEg7icOhOHGAMZ557wr4pks9XhkLSQ2svmR3gICr5iEFWUcKNx6ngeueldj8UvC03iK&#10;zgnt4ZCbaSNi0AYSb0bcrgL14A45B968G1fTtZ8yOH7adPhhC/aIpofLmfCkDDsMNnkEY56HtX0U&#10;Mb7eEpTly07SjGEXb2l1rJq+kU7tvS6crK6VuSND2fs6cI3lbmblzae/GXz5k3HfTZH1pB4lhun8&#10;mzu4Xgc7ljkYBi5xxlTjk9cqeOORxWql/G2YpolEykEOnzIMjOVcc/QY9h7/ABtp08qNLBDqEgdG&#10;CieNpEZAp+WSMBiHzjlkAx2Fem+HvGN7p8Dfb5xNDCcfaZmw0ig4yMjJO3PJ7D0qIxUknSmqkErf&#10;vIqULJu6uldcqSltvc0kowSU17OTv8Ld3tyt31a20fMkfQUEQnJdZ5CBgsWbGO2ApGQOuCfaqlxr&#10;j2xe0iTz7gghducK2QRn3HBwOfriuJPij7Zb2l1psT7Z8o8qMdmwjcCR8udwAAAGemOea6zRjHLb&#10;ifylE0ZLMXXLFzg5PcDoOegx715uLxNNXo001WjK1Vr3oU7qMouLejlqrq73vvobUaFTljWra03b&#10;2cUuVzSd7u3SSa1tfpZagLvXiATvyQCfk7kUV0q6uCqk7QSASNh4OOR9z1orjShZXqYi+l/dW+l+&#10;vk/6tbXl/uU/65f8/wCuY/m51KVYsZ+6wDDnIB3ZxjGcEZBzn19Mee6jdr8zgbk2yEA5+ZUU4BIO&#10;QTkdsAAjGCBXU6xKChYNJvwUKknaCPvEcnnowyT1OVNecajcbmfOeGYHGFVeq89/vAkenAOea/iW&#10;rdtK7u9rRj62vLa13pFbNuyaR+7wdvS3Vt66aJrzXRP/ADksr8DULZmL53gclTgBgTgYPpjO4YA4&#10;UGvOfix4mSa9ntA4bygMjdnG1f8AexzjHT0zjHzdFa3SR6gFL7NoZ1PDDcFyAR0ySPmI6jPTrXyf&#10;8QfE5m1/V2M5IW5kTn0DBQDjkAkc+xOOah/wnB29+Wq/ux30tu2427Cv79rLlh130la7bTVr9X07&#10;PVP6I+GfidlutGtjJn7Pc/aAQ2Cu1eOcnk/dI9fxz+oX7Pvxp1LwtrEd9Y3bLi6AZGf5J42kG6Nl&#10;Lf3cgc8NyeDivxa8Baq9laTakWKmNCiEYwCyjlWbocn0P0Pf7e/Zuub7xb4z8OaDbEyvdXcclx83&#10;HkBgZGKkHAwRjkArn2I6sgxmLwmaYOGFlOOIniqUKPs5Sv7WrKMIRve9r7NdVtorY42nSrYatGvG&#10;M4RptyjJJpwik9HtFtqLT3Vls9V/Q1q3ji7+I1jopW3NpaxxRzSI3ImlkQEvtOcBVGFDbsbjk8in&#10;Xhe1s8QqSxUwQqo6NyDjD8LgkAkfhg1meHrBrKGKMKPJtraKGNBjClRtJBzk5XaMnOADgHFWtSuz&#10;5uFxtgQBRxkyvlOMqv3TzjGehBOa/uvB3w2XUvbVXLEyp01VnZJSq1FFXSTaVvebXWy6tH4yoKri&#10;pRpU37KE5Sivi9xO93/i92KteyuVdJtGvL6OHaGjhOHf7oJTGWLZJO58gEEEqMZzyfS3SOWRLdEA&#10;Hljup2ov3Q205wT+J5zWP4YsY44GuWTbI/Kty3yc4J9iSRn35rpbK3YvPOxLrIyqrAkjy1XkjOOA&#10;Pr04BrzcVUm5wpQfOk1fTbbVpd3fW/TSxpVmnObd1GklFK+jk7XV/JX0W+70MXWLRFSK3iIDzv8A&#10;NjqEXaQABg9ckjPJIPX7zlT7JAyx7kZmVU5wQxHzMy99gBOP9nrkVZdDJfrJjClmKE84QLhMHtnC&#10;k9cdRgcVHPKZL5kkT9za27SyZOMzTN5aNu4Odgc44POfau7CU6VNSrKLg48tOOjspNNcy3tdc3Va&#10;tPdM4K1ST9lSbc+ZupKzd2kou34a+Sa9PJ/HupzXYHhlYopYZLcm9WRdnm2oVpCuU2tjhmkHOd3Y&#10;GqfwD8WCOTVfAN4zRy2E019oqycebpU02CkWcnFpMxiC53FQpHrT7ye1vdR1a9KSA7JoIJW6BZg0&#10;aAHGVwApzzgSEjnNeR6haX3g7X9E8d6ZvkvLKWOPU0jZiraBaq8F0wCgqwztuSxXcz4bpxXPxH/w&#10;m4XBcQQimskqWx0o+86mU4qUIZjBr4qksPanjKcX9vCpK3NJPXLIxxdXE5ZK8Y4+mpYdPRUsZh1G&#10;eG3t7s1KVF2tpV7RPty5tBJPKyAbkbDqvVUlTOQD1AfJBBwA2Sp7Q2qMssRLY3lgDjkLtODkDGc9&#10;85x6VPpGoW2rxrf2TrJbX9ja3cDoQ25ZQxDD5mOCAM5IwcHA6VJcb45ogoGPNTBPGAyE4HTuDntm&#10;u7HQo1o0cRSkpRnGjUjUi+aEo1YR5Zpq6cXZO6dpczd7b8OGdWnz0KjXNBzg4tWcZUpJSi1/MtF5&#10;O63Vz5q8cWb2PxDgZoysd5aMEkBJ81pFlWWM84G0xK+SDzwMdopZHGnSxodvlExnJAIwx4BxkAAj&#10;J5xgGu5+K+nNJdaDqcCYkgunjnkz92NAZWB5/uO/AIz056Hk5JoZI7tDCrFhHOhX5SUmjUEKe445&#10;9Dnk1hiKLqRoVOfleJwGIwkv73LTfK1Ffa5otu929D18FVlaVO13TrwqK/Tm5bu7u1o1smvJ2PEI&#10;pjB4usQzlgLu3wFOeFm5G0ZzyOuVOTkAZAr7l09t9rCqhSfmJyCOWEfv2Dfp1r4i1RltdetZ0hVS&#10;t2h3bST80qMCOxKtnBIzwecYr7W8PsZNPglYlzthLMe4Mak8/XgY5x6mvF4FlKE88oynzfvcLUi/&#10;+vlOpFL+9Jcqv2bs+p1cYRc6GX1Yx+KE1pa6anTmrJX2vqm9N230rWVu+yUbcobm/CknoonYgDj0&#10;Ax+QpzWJVeRnazF8LnG4cAdvvY4Oep/C1BNBbwXt3fXMNpaW95cktM6xpHGrLv3MzDkk4HIG3PXm&#10;vMZ/jX4W1G9u9H8HQy+KL63byZ3sP+PGGYtgGW8+ZCc/eCZZQDwTX0ea4qhTrRpVJx9tWrxVKnzX&#10;qVZQpxk1TpK86rik2+SMtE7aHy+Bo16iUqcJuEKSdSfLdJe05W5SXuwXNZXlbXRptNLuvF9t5vhf&#10;VoTbo4azlKLJ0yV4OBuJVeueCMfl8Z69qWlpfR2lzqMVxeTKscek2/LXEiiRpCAvQgtwzn73JOAR&#10;XufxBv8Ax3d6CiSSJYW1ziK5htQclGA2q8oww+RmDYKgjkYr5Y0jw1Hp3jLSb64DmSaZo90uXf5o&#10;pGOSTn5mIHJ6ZznjH5nxRxrmXDuLp5HgcpjHF4idGU8xxUl7GhRxNSFO9ChGV69SPPJL2s4QjNfv&#10;Kc0nFfZ5Nw7hswpSx+JxXNRhGUVhqOs6rhFy5KlSSSgpSsm4xlKz92UVe/hfjIeN/iH4jbRdV1C7&#10;g8MadfMLLRIXZbZWSGImaZRzPcOQCrNwpBxjG6vvX9mX4c6R4e8Ay6jNZrFJe3UtyZJU2u6xoqxk&#10;E/dGQSCOdzHORwPEpLC0m8RTT2iCNvNuIlWdFXfK7CIMm37wRZAevTB9Sfuu1sIdD8Jafp0AAH2e&#10;2iwuFXIRQWCADqQAT/eycbeK9jhrhuhTrYrNMfUWY4+pQbq4vEWrTnUr2Ss5R/dqEeeMKcVGMYy5&#10;Y2Wplneay9jhsvwjWGoyrpKlTTjFQgldXTTm5pXk23rumtCSyv4AFifh2KhFcHDLk5KPnsMjucFc&#10;dCT0kgRoY3twgkAB8sfJnA+ZWTouf4cg7yecg4rgtPtjNqdvCQSglyGGSqLEcnHcE8Akkjlenf0C&#10;6tmjmWRDGD8q4z97cPlxz2Ydccc8Zr0cRSjQqxdKT5E7OCTait5Ws10vstmldvU8ufKkua7nOPNf&#10;VptNRV1u2731ejb8kvgj9vWe0uvhv4de4RF1K18RL9j3geeEayuBcqpIJVAArPyQxwTznH5BNfX1&#10;rAzyTh0HzgHBDHaRtJwDgDk4HBByxFfZ37b3xeuPEXxNfwRE7R6R4OUW5iXkzancQrLcXLZJ3qsb&#10;pGucKFDggkcfB2qXwit5S0gKlHIXkFcLzgdSNpY45Bx0r+MPFjNMHm3GeZ18Ik44X2OXznFq9Stg&#10;6caVZuTfvKNVSpX3caafc/rLw1wOIyzhPLaGK+LE+0xkYPaEMVNVIRVm94P2mlkpVOVaJW5jxD4j&#10;jiimMmSR91V7kZfDFduec5xt6nJNc/4A8LeLvi74t07wZ4PsJr2/1K6AmdUZoLOBpAHuLlwQI4IV&#10;ZZGkZj8o2qCynPPtp2t+N/E2l+FfDlrJqGp61dR2lpbQq2WedseYSudsMcZ3vIcbcEEA1++f7Mn7&#10;PWifAfwjBpVlb29x411e3iuPE3iB4lMschTc9lZyNuaOGAlkKqQWJD5wK8rgPgatxfmXPiZVMJke&#10;CnB5li4U/wB5WbcZQwGDi7KeKrxTV+VxoU71Ze8oU6nocZcWYfhnAWpqNbM8VGSweGk1ywSdpYiu&#10;m9KNN30S95pxXdXfhn4F0f8AZl+GZ8G6JP8A2h4m1IPca5quSxlvZoRu2EYKQW6gJEuDlVIYtnI/&#10;MPxLod741+JD6hO5mWHUNULylGcmRbiXcW3gkueo4BJOPukAfpv40ubhr3WwjnbaW85RsAlflKrl&#10;uSeh6kc/xAYI8G+Gvw3SWODXL4iS41C61C5dZAMkS3BKFWPAK5BDAcgADBr+kM9yWnm1PhXIsswv&#10;1TLMFiMRKlhoSSjSwWBlQp0k+aXNOpVrSlOrOo3Kc3OcpOXvH4BSzCpho5nm2NqqvjsalKvVevtK&#10;te0lGN3dQp04qMElGKSasnq5Ph14Ra3fTVCMVGn3cDKUIXepHlbgQBn5WbrgEdCMg/Xek6B9l/4R&#10;5tirjzIJFHbfCpUDJPJCgdeCSe+K43wjZRnVhp0cJjjt7q5ZtyoGPy7FG1c7U+bK7iSTjGK93isM&#10;WmlPtH7u9iVyRgru+QEdeBkDnsTz1FfSZDl+F/t2vToxVWGDpzymTjflvShhq8knq5clSrKOtv4c&#10;l15jxMTi6kMtpNys698XrdNqbdOC/wC3oxve2l9EkOGjxlYJDuyzLg44Llm3Z4OCMlec5ycZBGPn&#10;b4i6AttqN8kqssc4acN1wShBTBUYJB79z6YB+zIdMLQNwW2yo4yNvQhgE46ggk4xkY4ryD4waQDa&#10;+YqL5hjTqgJ5654BbPOcnP58fQ8dZbDE8OY+Xs4p0qE6lknqp4eMZJtbPRR6b79/L4fx9syo0+d/&#10;vJezvva04u79b2001t5r4x+FPhnRZPH8dxrU0NtY6a8lypu28uNm2EqQSWGQeeFBya+i/GnjvSvF&#10;THwh4M8y605JfM1vUYVdYRbw9LWGTYA6ucozAjA4zk5rzTVfDET6LPei3US/Kd6KA2APQHOMk5Bz&#10;xx04rvvg74PVPD93OItstwJ03bQOGc7SdoBwxJ5/A8Hj8o8OsHissWFyajhqNGlVxOIx9XGRhUVV&#10;wcqdOlQjzSVKEeSShN2d4JqDg5cy+r4iWHrQrY+tVlUlCnChDD3iqaqO15tK/Nbps1ZanW/D5ppv&#10;G/h2zigH2C1sri4jjKFfs0kQ2AbjyMx4J78sSSDX1kWjuZQXztETg5yQASO49V6HrivnnwdHDY6/&#10;C6gC7j0+7QkgKwCqAzHrgYIDEjIxz1wPbtMvhJbGdmDr5SqxDDJKjLdBxzwO5wOCQK/oGcHTpY2U&#10;5N8/s4ynGLai3Toxs1FaKPIrpapNpWsor8s5eeth1FL3W2lde8k3Zpebnt2ZoyXItuZQDEBtVQee&#10;OVLADPJ6noBya5vWNI0vWkdby1ikyrfvdnzqpyQuR6kADJyM8HPS2W+1ObkMcN8oj3EB8EgNtPQD&#10;Hvk9Oppjwk5JbylVQWw21W/3sgnAPPHvkZzXzjlVhL3rwhfSpH4KkdLt30s1vHeLVrXPaUKcIO6v&#10;UaTcWleLdtNr3va9vnpv88+KPAMfhuzv9dtp8aVYxy3cyM4SWOKMNIWBZMbAOQoxuPfFeEeEtV1T&#10;4k3ksel3MsGlW7qIFm3K10pO5m29AC+UAPUHA9vo/wCMV7Z33h670W9ml2agklraWVq7CS7nbCxe&#10;btPFrvChlbIKk7iVOK82+CHhxPDd8y3aKl1ewMrD7kUMsEjKqxqwIT930A5LY+Y5r0sPOeOpTpc8&#10;oUIxkrUnJVKk1yvWalH2UJL4OW3O3eXLBe9w/wAOtGpOKdRNfFsk2uVJN6v166vRa/TnhLS4BosM&#10;MkRVoEEEiY2jzY17kk9SpIwMA4610FhNFbs8J2gM5TB9R2OMHp3z9c5qHSysd5d25ZQtxtnhwAQU&#10;ZQr7eOCpGePxyORBeBLa7UnLZcMCRgc9e3Q9M+meckZ65xj9WpySpx5V7GWrbbhGHJe13dppXert&#10;d3epEI1KlacW2+aSnFNWtdR5lG2iSlra3Xax0BU5Pz9z/Gw/TNFQK8TAEsmSAeh7jP8Adorg53/P&#10;26v+75eb/pG31ep2f9W/r/h2fzOaxdlTJzgbvuBgWLYyCAMYycfMQSME5Feb6vd7VZs4BwxGR1X7&#10;u4ccnrjoM967bXwYpJCdoAbGGbGRwCM9cY75HP0BrxzX7wxqdpJIJ47cnIyv3mXBBBzwckdQB/FV&#10;RPm113s321SaestIvRO1tErXuv26Dj9q67Wbu3pptZ+f5Dbe8JmuZGbbshlYkHo2xstkg84Gc/5P&#10;wt4t1k3Ou3yby/mX84OMc/vegIwcnGDnPJ4r66tr3da6lIx6QybcHthlweDnPHcDnFfC1w323xdH&#10;ACDu1NmYD0aZeOAOi7vTnB4zipjDS7V2oNu+rbaSbfq+tu1hSa+zpd9vstweqe9uV/efRUUxstF0&#10;zTo22Pc+XK6j72wFeck8cYySTnpkdv1V/wCCaXhc6/468ReKGgMlr4esIbSBm+6J5iVyCSckCPCj&#10;Hc4NfkZqlz5NwZP+eUMdpbovP7xtowBlsg+gxn9K/pH/AOCcfwoPgj4LaVqt1EV1Xxc6a3eSPFhx&#10;AQPscbEpuAIYvtJwTjGAa+28M8klm3F+X3hejgHLHYiVkopUly02773qSi12aaVzxs+xawuV4iV1&#10;F1V7KMdlzSStZb7czvqrJ303/RWyiCwomAufmYcZKgDuACoOcdc+4xXKtGb+92j5hLcsSrYzsVgq&#10;kdDkYz8vOT3Fdfeb7e0uZDsDNGIoj3Ls4yQAAR2ABPU4Pth+GYBJqWZFLtAjkDBOMdCTjPXvnt61&#10;/XmNnyTjBQXLFc8ml7qk4q20ly7Kys9J90fm2Ci4061bns1aK1VrXj0cXeOy0a1X3d8beS3s1tYl&#10;IZysSlBysakY5HttJySSc46gVtSR/Z7UKmU2xHrycke4OCT19s4x2qQjzb6GMk/JF5jgHvywHfj1&#10;55GPSta4PmssJBOQgKqQOWO4YyDngcgk56D28TDKNWrKonZJyiuq91pefb72c1aTUYRaV3ecns7y&#10;t06/P5Ip2FtmPzpR85QYA5+VfY5wGHXPqSMcVy2onZDrNyrZR9qbxwMwxSFgM9MMev8Ae5+vfTIt&#10;razyhjxGBnHzcL0QZGdzDbt5LZGK8x8Xt9i0aO2JEck/+u5IYm4ZpZMjPQRKydCdxGcgivfp03L2&#10;FGSWslUn7u6W2j6xp6a3+LzR56qXnOpfRJRir6aW7ed+utrbnkUkrx20ghbzC1yxKZ6+XEkGCeAM&#10;Nvc56nkEAYHSeHtBi106pYzRBkTRJbUowyQ8uFkz3+b5PmDY5JOeK8905LiKN0nneWJBPPNISAG2&#10;nfLsOMbOQsYCknJ5O017t8M4DNFf37EjzTHEFZeGyIycscEjb5bDoMscgg4GmKjTqYTFYapaUK9O&#10;rTqU6kYq6laMoPlVpRalbVWeq1aCE5QqUq0bqdOVOSkrtKUeX/wF6LS72tucj8A9Xmgg17wTqbEa&#10;t4PvXso1beDLprsGtXAKjKKuAp3Y+U9eo9+u4lkjGPlKkEEgMACXJ7A8ZwOBxxzmvCpbCHwn8ZNO&#10;1tF2W3iy0fRrwLwouY8y2TnjaWOZFDAZ7DHNe/zoArjP8OQc9MZ54/H9K+M4RqYiGU4jJcVP2tfh&#10;7G1sqUpX5qmCpVI18qnK97t5biMNBy15p06jT6L1c7jSeMpY+iuWGY0KeLko7LESj7LFJf3fb0qj&#10;WuilFdXfyL4mwl9P08xqXEt6Q5AP3Gt3BJx0wGHY4x0454RrW3Yxxq5ieTSrbMZXOPLJJIbA24IY&#10;dBgHPY56r4rX81lpWnSwk+cusW+1M/fVY5HeMqeOUU56jj065BAuF02/wFkubBw0a4IVOG5A/u5Y&#10;gDHyjAxX19PleFwjULqni46z/lqSlCVtU+ut7ddkjlwznGrUaaXPGycerUKenyTa11+W/i3iHTUe&#10;9iPmyZhlifhWZuGIznODk5I4+8RnrX074W1uzsvD8M11KzsIUWOFV3TyyKuzaEG05xg9uSMHFeM3&#10;tiZNRiYKCGAUg8coyEHA5zknOc9sfxbvWND0hI1tZGCZjYbhjJw0eW4PGcAc9unB+YfH4SWIyvF4&#10;+eFpU+aq3hm6nN7kqVVOnV5Oa0uWN7U3KN+a11ue9jYUcbhcHCvKahT9+Kja8k1H3e6bstfl2PE/&#10;iroPivxrJa2mo3UmkeGLh57k6RZkpLdYdCpvZFySGT5mjBUY+8GGRXWfC/wjo/hRLi00yxghTbHL&#10;5iRqHOCMDdgsQOeM8gnOeter+K7KCWzt2HJSTJGAOHjdTg+h3KPQY9MVzGjwLb3sA8zaJYpIyOwZ&#10;RkZ7jBAxnrnjAxXp5bl6o46nmVapPE4qbjCeJxFSM6qjLkUoxdoqlTTc+WlSUILm01lI5qteNXLJ&#10;YWlCNGklK9OEbJuDjZzt705OyfNLVbRtojrvEmnpqWjyoyI3lqsqqqjnaDk9DyAT0GPw4r4/8c6d&#10;PpOq6fduDCbO4ZgduRIm3CsBtwUKjJ9DnJI4r7htVjktzG0m7KPGQefldSuCPVug6Dkdea8U+Lng&#10;7+2PBU2p2QD32m2rzFQpLvDCG3KAvQqocjIyRxzXl+I/DzzfJ55jhKfNmeW8tamov+NSpyp1JUtL&#10;qUqbpOdLdXc1a8laOFM2WBxiwld8uGxLcXJ6ck5LkV30Tbin+cevxP4b1WfVfiD4atY/Ma1Guslx&#10;ggxsJ54tu7gbuIyQoPUhSc8V+i2v37KunWh2gLH5zBRyeQN3UngDp09BmvzB+A11c3/jR9MupAW0&#10;6/hvIicK+0yuev3yVclG6YBPGcV98eKb+Vb+3WOQ/urJgy54VcFhtIwcsB3Jy3HSlwjmKxfDs8wh&#10;JN4jEUqfK2lyzo01TqU7pW0lGV2otS0atfTfN8LbNqFCzfsqdVprW6m+aD2/la1Tej01VjtfDGpR&#10;S6tIvJdYpMH+AZKkkHjacY7+o7Cr/iDW/sljqWptvaLTbO9vWjT7xS1gZ9oBYjLMo28dcepzxXgN&#10;lnW+vJeZGiWKPOAykgEkqeu7GMjHJPrXNfFzxLZ+EPhl44166dhFZaHeRFkBf95LbzKhGMffkZFz&#10;nHcjpXJm+ZOhhcZiakoU4UMNiK0qj91U40Yx9+V0l8KnOXlHpre8NgvbZhSowjKUp1sNQUNbSc5R&#10;XKtHa/ls/VH4AeP/ABVceMfiB4s8U3bfvdV1q/uVWRsFIvtEogjzkkbY1jC5YgKACDjB8i17Wp1D&#10;xIGkdiI0AxuJYmMFVGDhmbAIPvxiresXUcxuLjdJukeaRcZBzI7lQSMD7uQehGM5B6+qfss/C7/h&#10;cHxb0+y1JC/hvw0qa7rhkDMk0VtITDancDvEkyjK8AqG3EkcfwngsHjOIM5wmBw962OzfHKMHK9p&#10;VcRVvOtU05koc8q1STTSjCT8n/Y9fE4bKMqq4iqlTwuW4RN2tpGjCMIU4Stbdcsbrt11X3/+xT+z&#10;YPC2laZ8QddtYpPHfiuAy6Yl0mRoOjO6uJVTaNtxPGN2QxYCQAAEV+lLaTcaNb31y7AiGKRUYNtM&#10;j7dpbqnXOCSPoc807wD4ZxbS6yjR29uls0GjwIuFhtYAscYC4wmdpHHGOnSrHi7VFTw3fKyFLoIy&#10;hT0YsCSQQNw+bpyTgH61/beV8K4DhvKsuy3C0KkMNhqbft1yp4vGSoxdfF1+W/76vyznFy2g4wha&#10;MEl/JWccQYzP83xWMrVY1J1qiiqb1VDDqolGlCN+Xlpxkk0uvM0eC2vhyG+g1Ge8YSNfysHAbcfL&#10;JIAJyccNge+MjNTDRYrCKTR7aHy106GwWHooIkkebAPGWyPmJP6Zrt/COjS3Ojpv3b3Oc7i3AOSD&#10;kjHykYyMcnPBxWV4ikRNTltMFZ2uLVUHC+YI9pCjYc8BXPO4EMe1fUYKjh6WGoYmVOMVRwdWzb97&#10;klXqVGm7PS0ObZPRHi5nXq1arw8Z3XtYpQS91Wp8kXbd2Tt5dEUvBcayeIL24kjCu1zOG2knG3GE&#10;dRwdoAYZBPXrXtrLu0x3WMBY5kkXCqdvlylh0HBO0jt0PHzceZeDtOlTUJZyoAklaRlwVBLJgndn&#10;B+6BgjJGcfer2pLWM2F0jEk7GbZ/ESc4GemRxg4OMDPevA4DlXkquKqw5ZYnNsViHKUUpTji5c0H&#10;fezhGKvorKOiOjiGVOCp0YtS9lh6NOPK3tShGLjZfzNNP16m1ZnejEsdhUOvTjcvLd/mPIyMAenG&#10;a8r+Km2fTlCcP5R+bqT1weOR0HPOOter6b5LWsRUEBol3HvwMgYxyTgg4Iz0yOo8f+JdxbokQZSw&#10;khZdu/b8wO37qg5JJGOccnOBmvqOLJW4czNTaXNhpRva6Td4ra70TXkreR4+RR5s3oyhB2VVOKS1&#10;StCXe7s7tWb1Pn7URcS6I1tGSwZ1G4Y7gDaOBnnoCT754r3LwNo7aPoGkEsQbiNopg2QuXy0WcEc&#10;5PXPJ46cV5voyRXcq28cAKIEZlY7iSQoGOOobr1IHQ+n0Rp9okmirCy5dIQyDB+WRPmyO4KjgfrX&#10;5/wHgliKuMryqOc44ZUaMuWSjpKFaSTfxScbxu1F6bH1XE2MdKjTo8qinWVSd7X1S5e9kn1b66nn&#10;N3E2meI0uMKnn292q9Q3zxFmjJBH8aFlHOD1yOnS6Wbo2EUtpJseYSGSM58ubDEjjOA2B94Y61y/&#10;ji6m8m3vQi74rUyK3TLbSjjv3JHUNk9QM103gO5jv7W2Vip2Iodd2R935sbgfvfMODyeCfX9RyzF&#10;c+Ix+GnL/l5hq8LxupU50I05qUXpb2lJ3tovapu17nyFSmqdKnieVNRjUi7aOMuZNXd7N2V3e+kf&#10;I7jTLmC4BiZjBcInzQvw/A+8h6Nk8jCgcfN3zY1Py3hkjd1ihhUyXEzYx5aEbl+XJLsCMYHIJx0y&#10;GahZJJIk8O2KS3YYlUZKpldykd04bnqM9s8+SeKvE914n1QeFfDsgFnalH1zU42XylYAZgjdTkvy&#10;Cxx8uR8ykZrwuL8dgMkw0Z01KdbF1aWHp5dSjGdXFV6rXJDD3cUotKVSrUuo0aUJzm1aKl0ZLRxG&#10;aYht8sadJSlUrv3IUacElJ1X73vL4YRa5pS0Wuh4V4m8c2N74h1KeOCe7mtW+y2aKpKQpHuVSODh&#10;mJAOQA209KitfFd++ohY7OS3liFvOXbOPmYA8bsgnOWHXj05rf13S9Kg8RzxW0UQSSa2tUdf+Xid&#10;jy3ylWIHLE9j6jr2A8Jaa8ltE87G5umUkogUxwRtuJLEMSBjaPVsV6GCwuPnhcPKdeOEhNq1KlDX&#10;2jcZSTbu+aTm5Nq/NZNNq6SrV8LSqTjCDqyhZc7d07tJPXT7N9EtGj1+xmunGjXe4KN5ik7HZLEC&#10;gPc5b1+mMnNb2vkrCj7kGCASevzAgAHHGT1+ornGurTTtPjSQvtgVNjM2AWiGxG246kk59+g6452&#10;78VxtDJdXCq1rEpYh3+XgdMdfuk8ew69D1YnDrBxxNOtXi25Rqr3nJxS6StFWfKrSVujfkRRxKrT&#10;pVKVJprTZLnulotX17dNdjp11iDaM3aA4GeV645orxGT4yeGkkkQx2mVdlOU7qxB/lRXy/17AbfW&#10;H/4Ln/d8vP8Aq2vqcmL/AOgKf3ry/rz/AO3mfhf4oCyCfI4OGDY7H5ePT7pzkYAx0BOfnfxXPsaQ&#10;7vusSuGwQvQD347dOBxyc+/eK5mBmUKAQWXBbHBBBI5wQMA4wPvZPOMfMvi67xLs3YZnJBB6KpIA&#10;4XGe59z2GK/kmtFRclbum7dbrVba7bPTXsj9VTaTa6uL0V3b3X9+nSxzqXO3T78iU7vssmQckZKZ&#10;HYYOepJ7GvkbQmWTxuZGACrNOwY85w4PsAcg7TjjPSvpZ7srbXoLHPksuMsQRs6nGAep7Y56dq+d&#10;dHVLXxBqV66/JDHI2DnhmPy/w98HIP4nGaVJNwqvRWUYq/Xma6r/AMBd+jfbWU7NJ3uldu/pfvZL&#10;TXvbufQfwg8NH4nfGvwN4GVt0Go6/aG6PVfL81N6g7SBhV/iB78jINf2S/Dvw1ZeGvDmk6FZxxw2&#10;2n6dbWcW0AYgtYlhQ5BXPyLu5UAu2cdBX8mH/BPVbWf9p7wNPebA82oXE0AkK7t6wSBFXcDltwDY&#10;HXrkGv65bcObZoYjsb7OpjIwoZejAnIK52jPTJ9+n9A+CeFoU8JneLtfEvEUcPC28qVCjGpypaaz&#10;nWb319n5Hw/F05SeEo8yVNqUpv8AlblTinZX0inq7aLvdljUVFyecLGreRaqvICKN0sz/XB+8C2c&#10;YIOMaGgaYttFLfKAWkO3nOdqDc55Xpxgfjn1qvo2NSmjtZCSw+VlAwcKpP3gO56cZ7V1F2ptT9hj&#10;wBsIBzg7QV3NtJAJZiQOi4PY4r9Zx9eaoqpTbk6t01LRqTa0d7JK+muujsrLlXzUGk1htFbkk3HV&#10;SgmndPq5b3tr5D9KVZHku2QxtKAqvnrGAT+o/Ujjgg3bYNLcvLtJVmZlIOBxhExk+hJGT0p2Ft7I&#10;RryXCxIV2HIOAxADc46EgdMkc9blnFtEjgFY44VX2PADEDrwCe+BkH655fCL5FK6cpK7sl7ttWrP&#10;svy8jjxTcfaSitEuWK1fw2srPXfy82irqDrNLBbdFSVZGC85WBUcZHXiUjPsMckZrx7x1qC3moLZ&#10;naIoYt7uc7vMlKuD148tY48g87SR1bNeq/aEeO91CYbVzLHE2SGWG2DGZzjHLOWyehVR0NfO+q33&#10;26+vHxl5pt4EhIMSOMRp2JDIoTqcMV5A4r6TBJzqTqrVRSjG+qvJq9v8MU72/I8uatGMWnffS+vK&#10;rxbd9Lyldp+plyWJ+ysbLCtOTB5DZ+b5yrbRkZADkehUg87QR9CeELSTTNDsobmPy5pAssykYwGH&#10;yBunzLGIs46sOMA4rx/QLdrvVEjKOyrdRJAGX7sYVYy5IH8cKSyE4UAlQeck/Q7sCm1gCm1FwBx0&#10;4xg9lx36qMAYrjzFwc4xgnCpNx5m3K1o7Nre13L5JPob0XNJJ2lBJWtZtN2vG/l26HmPxGt0ew0n&#10;VUBL6XqlrqKsPvhLeZGZRkE425xyDycnGMesJKJ4Y5k6TRxSqexRk3D89209AfbqeM8Y2iS6NOqh&#10;TE9uYwp6ISR82D6be/v6V0ejSA6Rp5+8fsNuCRn7wQJnOcHGAcdcD8K8HC4Z4fNcfiLpRzHDZfJ2&#10;ul7bD1MVTfS13SdLW+sYK93Y7K9VTweGi1d4erXhZWb5Zxpy0s9+bm0879TxX4q3KSGximi3JC8k&#10;rugywdnSAMQeNxVn6djx2rNVjFZ6U0B3RJKLZgMnb+5YjOPu5DDPbg4A4p/xblki1CO2ji80XFsG&#10;G0kHc8ysBjjBJjbBIPUdeayfDUtydKvYrxR5sVxazpEeSoO+M8gAjoit168mvd994KrGScXSjSrR&#10;mk9OSs5fFFK90rWV3v5IihKMa9OUWpKcpRlG+msIpJ9FZJp9LryZP5TSXcJVC7fa51yeSAQrDHfH&#10;p+HavYbK1YWsJwBwmT04wQRnp/CBnHTIHBrgLBWmkilWMLslRmAXkElUJPGOfw57ivU4WxaDOflU&#10;nbgdFbdnrgfLng+nPWvHxUIOviW7tSrKqmoxSUZKEk1s72fVeaPTr1ZRhQSXK0nBpy2cYxVml5p+&#10;r06GdrNu02luvAaJSykgEYVjjoAQcY79fqAOJgdzLC+BzIjbj1Y5AKjHpjjHbrnNd9I/n2t0jcLt&#10;bnvhlPGQfbrjPX1rzi3klBljDEtGyMDgcHcA23IODg/+PfWujDJRoq7npLZW3jZJvsm07mVGXOqs&#10;Ulum73V1NQ1Vt7LXU9FsWIMiZIyi8dDxyOcdRwOehAHY1o2cKzxXdlPGHieSaORGA2vHIm4Kcg8Y&#10;YqMfLjqCRxz1vcsHtn7TRlHPcMOOegy3OB0yeh5B1Yr0LeohyN8a4YEZLrkHOOh2sBk5xwccV7tS&#10;KlRq8jfwxltr8EZ26XT97b5+XgzUlXTcbapJp21ul16x916drrW58E/EP4Yj4P8AxS0/xbpcYTwz&#10;4g1O2jO0FfsNxcS7mgZkP3GkdjFuAGAqEknJ9p8YXBivjKsqq76arKh9BjOQecjcM5PIDeoI+j/E&#10;eg6T4v0h9K1a1juYhJHcR7xkrPbyrJDIDxk+YoYkEA/dwBxXzt41sP8ATrmOZSBFbeQrBemHAVlb&#10;BHGAMA8+5ANfCf2XTymhmNLA8tPC4rHUsZRw8eZKhWr+0niLJWjGlKc4SgoW5W5q1lFv6fCY946r&#10;hHiHepRoSpTqOyc6ceSNNt2+KKT5m7tp2NvwHckaPdXEgDeYxxnaOARyOnIwQME8Ag9a+ff2uvEC&#10;6X+z/wDESWWVYzfQQ2UIxgH7TcoI8BujFQcdcE5bjivXfAmp2MtpqOmQXPn3Gkz/AGe8jB5ilZFn&#10;RH4AyYmBIHfnjpXyf+3vYf2p8CLqS2uJYv7O17TbmaFWcCdGkMTLKMndt3hvmJGeRivzzjrE1aPD&#10;WfOMoSqU8rxlJxVT3r1o1KdS71TlQjztwWqlGcbXR9fw5QhPiTLlUTpqeY4WUm01b2VSEo26/vLX&#10;31TX8yPxP1HzE0xSj/MQXQsSSSwOQADn2BPAyTt61+sX/BPHwdFF8N/GPiyWAw6hrWowaRb3TDDG&#10;1tkxMiN/dd5G3YPPOMNyPyO1gpbRRosuWaNSoY48tsAlevAJ98dO3FfvX+xt4autJ/Zx8Grdxrbz&#10;atLcakq8/NHcOxhkZuPmePaeR2yMjkfiXgTl0cbx7Tryg5xy7LMXiIX1UalT2WDjLm+xJfWZSi91&#10;y3Wqdv2LxQx8sNwnOjCpaWMxlGj8XLN04xdSS0av71OKfa6v5fcngpL8aNFAWMZtC0AlXBhljxu5&#10;wT5beoyeSD6VR8eRpHpG/bG8ksoTAUkHbtGPxBPsCSfp0fh+FbTQEjSVgztI5GcFjg8k8Hpg5/DN&#10;ZHi+3jbS7CORs75w+TuyDuU7QPfjg55J9eP6zzGrX/eUPaJqlbk52rq3urmcUk7RlaLs31ersfzP&#10;hIxeIVTltz1bNJay05nZR843drX72ujH8LRPDDDGyAI6SfNxgNtJGBjk57ccD8vNPEiRf8J1coY5&#10;Gaz05L9HyRGJJGEYyq5LFcMFHvzuGAPYdMXbFpvlxsA7ShmwOSEPTgcZz6n8a8evrhLrx5ftJJhU&#10;tBYyRtkgqp3Kx4zuQsVOO5GMdKnHc1PI8TThJRqTw9OkptaL2sua8b6K0Zu7V/Qqk41MzjUd7RrN&#10;8qbvKyslt0stO62Z1/hx1C2bDnzHlXPzAn+LeeMYwSAMckV6nboziTJ3B4ztwO3b2yR34H4CvOtF&#10;WGJ/JReYJl+Zj8uGHXv8uSMnII69sV6XDI21BwuNqjC4B6ghgejY7ZIJBrzuGIujQipTi5UqeFm1&#10;T256EYUamrSv7ylul8VujZtnC5ppqNk+dNvV8srSira93213JNH5skB2sYWkiJbGQYmKYBIwSepy&#10;O3bpXhnxMd5NVtbKMhGMEzpzt2jflgfw9BnBGOent+mF1guMBQReSM3O7JIyeO3Xd1HJz0r5l+Lt&#10;95PjjQoldsvGY3VTg5dwodsNyAvQY6gnnPHt8azjDI8UmpShUqUocqdnKNSrSTT/AO3W3bfoc/DM&#10;ObM4WkrwoylflvZwpO2vlJPV2Wxt+CNLVLi9lOJScIGHKplTgj7xzkKfx7cV7NoZMayxNltmTlyQ&#10;CrEfXg8enGSTXH+C9OWyt3kcDzLpgQuCN4IbPQgnvkZPAH1rp4iYrpQQAkgeNhyMFlLLnJPGAc4F&#10;eJwhRWXYLDNxUJKScoLoptayle8nKEo+87tq1rNHTn1X63iK0buScU4y03ilsulndW23v0Z4T8ZN&#10;dsdG0m8s/tQjugZhagH7ycSscgcbcHpyR2zXAfAP4hXevarfaMHjeG2XcLgP3JVTF8xBL7zuUIBh&#10;cjBJyPAP2vfiGNDtPFd406Imj2M+yTdjEzKsMaDOMMS5J6kkZyAMV6R+wp4H1Z/h5a+PPEtvNaXG&#10;vKL2wgnVkma3mYtHNIG5CuoUqCMbSSeMY8eGdVpcb+yoKcadDCupUUXLkVGOKrUYU56uKVS2ruuZ&#10;W5dUdjwlGnkM1UalOrUjGClyqXNyUptxsr6NpSXfTyf2d4tu9TXQr5fMaxilJtzMjZlaOb5GCYPy&#10;sFYkEhgM5IyK+ZNc8US6DCdI0BVt7cpHFPcNueedm5d2dQOc4Jbg9Oa+jfilfWVr4ZkMtwEYTx7c&#10;AHcxx228t7dx69a+Jtfv0ufOuo51S2R3Qv5ewh/LYZJxg8g447jp3+tjg6eY5p/a88HhquLhQjRo&#10;1ar9p7Cm5x54UadSolTU+WPtZU7OoopSk1HlPFpVa1HDfUqdSpDDupzVYwXJ7R7c1RqN53u+VS0S&#10;btq3f0bwNcvq2vK906SfZIlmjDZYh5yyAjIPJw3JyeRgjv7Za3sU9/ezxKsgtwLOF+waPa0p4wPv&#10;/eIAIK4x1B8e+GOnxDRrnWWnDSPEdkzBjxbxHZgDbkFzxz1Jr2HSNFey0qOTzEM0kZncnKlpZz5z&#10;Me2Wyc8EZx2r7fCTcsRR9pCLhhaDr1HpyudueMd3aXPOC0atyNJ2seZUwvuW523WmlFXd7NpaX1s&#10;o621tKV3dIxdak1LU7lYftLrbg8Jjg5JOCR2yOCOx5zVLUdOKWsNvLuKfefbnMhYkDK8/LyDzxzk&#10;nirsaXvmyurLuV1bO4sNu4knoAAB049ORk5y7nWxJdOJPlhRhHvJzlYxuZuwQMxxk5zz3wa+fzHE&#10;QlUlzU+WpVnzu8ZWk/sqyilyyl7ODXN9rXW57WHw3s1GMHCUaMbtRtdSstHts09Fu3brpzR8AaHI&#10;TI0Ue5yXb7n3mOT39TRUsvi6wSWRPPh+SR15b+6xHp7UVh/ZmE6wpN6XbhHV+7du8G/6fY6frGP/&#10;AJHbTrH+55+v4n4feMT88v0avlzxYzfaOp6ydz/s0UV/GNfeX/Xz/wBuP1FfDD/EvzZ59qDEWlzg&#10;kfux0J/upXgJZg2sYZhmRQcE8ja/B9R7GiipX8P/ALdpf+3EdF6v8kfUn7Fcssf7Tvwn8uSRM6yo&#10;Ox2XqHB6EdR19a/sYsSfLsuT/COv+7RRX754Kfwc2/7DKH/qOz4rjD+Jhv8ArzW/9sNnSvk1632/&#10;LnOdvGc4znHXNdPrX/IQhPfyk57/AOsz169aKK/V82/gV/8AG/8A0iofKYT/AHul/wBeo/8ApCK9&#10;tJIXtgXcgI5ALEgHzGGcZxnHH0rrYj/ojf8AXN/5JRRUZX8D/wCvM/8A0hjxvxw/ww/NHDaoSPDV&#10;zjjNtJnHGd0oDdP7wJDeuea8MnA/tTVeBwDjgcYWEjHpg8jHSiivosu/hP8A6/VP/SYHj1fj/wC3&#10;af5no3glVbVrjcobb9qK5AO0hnAIz0IDEDHQEjua9VfqfYN/SiiuTMP94j/14X/ptmmH+CX+KH5R&#10;MbxH/wAgST/eH/oLVN4eJ/4R7Tjk58gjP083H5UUVyVPiw/+Gj+UzZfw6n/X6X6Hg3xfd18U6AFZ&#10;gGgj3AMQG/e9wDz+NM0ck6Bq7kkuJHAY/eAEwwA3XA7DPFFFehh/92xX/XtflAiO+H9X+aO80UA2&#10;ikgE5HOOeq12sP8Ax5y8d5P/AEU1FFcFber/ANeKP/pmmd+I/iT/AOwiX/p1kNqAYuQD+7QdP9k1&#10;50/ElyRwf3nI46OMdPTAx6YHpRRV0f4f/b3+ZWG3q/4Y/wDpCOtg/wCPOyPfMZz3+9jr9OKtS/8A&#10;Hxaf9dZB/KiivapfCv8Ar3S/9Ms8rE/x4f8AX2r/AOl0zpIyQ6YJH7vtx3P+A/KvMvH8cZnyY0Ja&#10;IbsovzfOevHP40UV8xW2qemF/Kmejlv8Sl/2/wD+3Hyv8HXZvGPxbRmZkTXYyisSVQjTkwVU8KR6&#10;gA151+3Kcfs/auRwW1PSNxHBbM8edx7/AI0UV+C55/yQ3En/AGCcTf8Aq2zI/Usu/wCSpyz/ALCM&#10;r/8AUTCn4LeJ+LqLHHyr/wCgvX9Jv7PxI/Z/+F+CR/xTth046WwI/I80UV8j9Hf/AJKjO/8AsTR/&#10;9SqJ9p4v/wDIjyn/ALDpf+m0fU2jknSLfPPySdaoeOSfsml/9dv/AGWiiv6EzD/ecT6f+5KZ+FYP&#10;+JQ/6+v/ANImWdK/48dKPfzTz3+7LXzXcM3/AAsnxMMnAuhgZOB/qzwO3NFFdnEP/IrXpR/9R0cu&#10;A/3x/wCOoeuaJzdkHkFVJB6E/LyR3PvXqY4SLAxlmzjjOA+M/SiivN4b/hy9J/8AqTI682+Nf4l/&#10;6RENOHzXoxx9qPGP+mUdfKPxgAHxB0QgDOIOcc/66iivb43/AORLL/r9hP8A3EZcJ/8AIyr/APYN&#10;W/8ASZHvWlf8eloe4Xj24Y1PqJIkiIJB+bkcfwiiivPy/wDgy/w0v/SgxP8AvHzq/wDpR+KX7WxN&#10;z8RNMs7gme0uPH2gR3FrN+9t54zq8YMc0D7opUI4KurKR2r9otBjjt/D2lQW8aQQRabYLFDCixRR&#10;qsAwscaBUQDsFAA7UUV83kf/ACN+Iv8Ar3lf/pebHfmPw4D/ALf/ADonlvxRO7Qxu+b/AExfvc9z&#10;618Y6gzf2Nro3NhdQfAycDheg7fhRRX32W/B/wBxJf8ApDPPn/Df+GH/AKUfTvw/VV8B2IVQA1tb&#10;g4AGQzjIOOoPcHr3r1+8JXTI9uR+7UcccBVAHHbHGOlFFfRUvgx//YPT/JHFL46X+M5K0Zhb3hBI&#10;PTIJzyGz+feuF1IAW9yQACVfJAAJxI+Mn2wMfQelFFfP4n+Lhf8ADT/9P0D08P8ADW+X/puZ8sXk&#10;kn2y7+d/+Pmf+I/89W96KKKh7v1f5nrrZei/I//ZUEsBAi0AFAAGAAgAAAAhAIoVP5gMAQAAFQIA&#10;ABMAAAAAAAAAAAAAAAAAAAAAAFtDb250ZW50X1R5cGVzXS54bWxQSwECLQAUAAYACAAAACEAOP0h&#10;/9YAAACUAQAACwAAAAAAAAAAAAAAAAA9AQAAX3JlbHMvLnJlbHNQSwECLQAUAAYACAAAACEAAsSS&#10;sEEDAAD4BgAADgAAAAAAAAAAAAAAAAA8AgAAZHJzL2Uyb0RvYy54bWxQSwECLQAUAAYACAAAACEA&#10;WGCzG7oAAAAiAQAAGQAAAAAAAAAAAAAAAACpBQAAZHJzL19yZWxzL2Uyb0RvYy54bWwucmVsc1BL&#10;AQItABQABgAIAAAAIQBVh4RJ2gAAAAUBAAAPAAAAAAAAAAAAAAAAAJoGAABkcnMvZG93bnJldi54&#10;bWxQSwECLQAKAAAAAAAAACEASK6E3y5PAQAuTwEAFQAAAAAAAAAAAAAAAAChBwAAZHJzL21lZGlh&#10;L2ltYWdlMS5qcGVnUEsFBgAAAAAGAAYAfQEAAAJXAQAAAA=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  <w:bookmarkStart w:id="0" w:name="_GoBack"/>
            <w:bookmarkEnd w:id="0"/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F01CEF" w:rsidP="00310F17">
            <w:pPr>
              <w:pStyle w:val="Ttulo"/>
            </w:pPr>
            <w:sdt>
              <w:sdtPr>
                <w:id w:val="-1625693074"/>
                <w:placeholder>
                  <w:docPart w:val="C120797624AC4448865ADA24AFD67B2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[Nombre]</w:t>
                </w:r>
              </w:sdtContent>
            </w:sdt>
            <w:r w:rsidR="003D1B71" w:rsidRPr="00665F95">
              <w:rPr>
                <w:lang w:bidi="es-ES"/>
              </w:rPr>
              <w:br/>
            </w:r>
            <w:sdt>
              <w:sdtPr>
                <w:id w:val="1980958706"/>
                <w:placeholder>
                  <w:docPart w:val="951AD36F87EC4EA1A29905CA932C66E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[Apellidos]</w:t>
                </w:r>
              </w:sdtContent>
            </w:sdt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8CD85843231C4A03BD5CCD22ACF045F4"/>
              </w:placeholder>
              <w:temporary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:rsidR="003D1B71" w:rsidRPr="00665F95" w:rsidRDefault="00F01CEF" w:rsidP="00665F95">
            <w:pPr>
              <w:pStyle w:val="Fechas"/>
              <w:spacing w:line="216" w:lineRule="auto"/>
            </w:pPr>
            <w:sdt>
              <w:sdtPr>
                <w:id w:val="201059472"/>
                <w:placeholder>
                  <w:docPart w:val="51EEE0113CDA46B5A9C274E4AA71D10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419934752"/>
                <w:placeholder>
                  <w:docPart w:val="20CA33E0EF344AC4B4DD41580E4ACDA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:rsidR="003D1B71" w:rsidRPr="00665F95" w:rsidRDefault="00F01CEF" w:rsidP="00665F95">
            <w:pPr>
              <w:pStyle w:val="Experiencia"/>
              <w:spacing w:line="216" w:lineRule="auto"/>
            </w:pPr>
            <w:sdt>
              <w:sdtPr>
                <w:id w:val="-1167319978"/>
                <w:placeholder>
                  <w:docPart w:val="327B53A2E27740659930B3D73006F357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2029511879"/>
                <w:placeholder>
                  <w:docPart w:val="D5A4E87E539E4784B2E5DB1C7193EC5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DF56B240782D45F8943AA82FB1E96AB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:rsidR="003D1B71" w:rsidRPr="00665F95" w:rsidRDefault="00F01CEF" w:rsidP="00665F95">
            <w:pPr>
              <w:pStyle w:val="Fechas"/>
              <w:spacing w:line="216" w:lineRule="auto"/>
            </w:pPr>
            <w:sdt>
              <w:sdtPr>
                <w:id w:val="1889063361"/>
                <w:placeholder>
                  <w:docPart w:val="413A2B0CBF354BE7B92A5AA099D9ADA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1060751496"/>
                <w:placeholder>
                  <w:docPart w:val="06B2860912B4493CB1C8322FBF97A0E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:rsidR="003D1B71" w:rsidRPr="00665F95" w:rsidRDefault="00F01CEF" w:rsidP="00665F95">
            <w:pPr>
              <w:pStyle w:val="Experiencia"/>
              <w:spacing w:line="216" w:lineRule="auto"/>
            </w:pPr>
            <w:sdt>
              <w:sdtPr>
                <w:id w:val="2089416168"/>
                <w:placeholder>
                  <w:docPart w:val="9DB1FBFB818A4A16BB37781610A92E4D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578792993"/>
                <w:placeholder>
                  <w:docPart w:val="35E4074354B74407B8C58EBB7FA0620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2088743735554B5E9D293F989047184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:rsidR="003D1B71" w:rsidRPr="00665F95" w:rsidRDefault="00F01CEF" w:rsidP="00665F95">
            <w:pPr>
              <w:pStyle w:val="Fechas"/>
              <w:spacing w:line="216" w:lineRule="auto"/>
            </w:pPr>
            <w:sdt>
              <w:sdtPr>
                <w:id w:val="-848477920"/>
                <w:placeholder>
                  <w:docPart w:val="38BA38999F7D4A6AB4EC2E977490959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252506306"/>
                <w:placeholder>
                  <w:docPart w:val="AE79F9253D154DB5A599786D89721A6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:rsidR="003D1B71" w:rsidRPr="00665F95" w:rsidRDefault="00F01CEF" w:rsidP="00665F95">
            <w:pPr>
              <w:pStyle w:val="Experiencia"/>
              <w:spacing w:line="216" w:lineRule="auto"/>
            </w:pPr>
            <w:sdt>
              <w:sdtPr>
                <w:id w:val="-1462188416"/>
                <w:placeholder>
                  <w:docPart w:val="D42EA9FFEABE4F41A8478E1465C02998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8AD6C88DA7BE4128942A6CFAF40F59A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FB18E54514DC4572B22CBCA834035D9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F6C7543E4C9D4FD6922513620E33E1CE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3D1B7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sdt>
            <w:sdtPr>
              <w:id w:val="-1554227259"/>
              <w:placeholder>
                <w:docPart w:val="4BBC5CBE869C4EDA8CA7DD263006EC96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F01CEF" w:rsidP="00665F95">
            <w:pPr>
              <w:pStyle w:val="Nombredelaescuela"/>
              <w:spacing w:line="216" w:lineRule="auto"/>
            </w:pPr>
            <w:sdt>
              <w:sdtPr>
                <w:id w:val="245614494"/>
                <w:placeholder>
                  <w:docPart w:val="9CFC38BD48E24B82932455B403926DA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 del colegio]</w:t>
                </w:r>
              </w:sdtContent>
            </w:sdt>
            <w:r w:rsidR="003D1B71" w:rsidRPr="00665F95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FDF6F3E0BB6948E5A999B1B16239576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FD357E85A6CB4FF08C9AF39FBF6A8C45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3D1B71" w:rsidP="00665F95">
                <w:pPr>
                  <w:pStyle w:val="Listaconvietas"/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sdt>
            <w:sdtPr>
              <w:id w:val="-1730222568"/>
              <w:placeholder>
                <w:docPart w:val="B04685EC7946410D897EB460274F8663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sdt>
            <w:sdtPr>
              <w:id w:val="1048178819"/>
              <w:placeholder>
                <w:docPart w:val="90E027BC5D71433680B14B39B04785DB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[¿Quiere colocar su propia imagen en el círculo? Es fácil. Seleccione la imagen y haga clic derecho. Seleccione "Rellenar" en el menú contextual. Seleccione Imagen... de la lista. Vaya a su equipo para obtener la imagen adecuada. Haga clic en Aceptar para insertar la imagen seleccionada.]</w:t>
                </w:r>
              </w:p>
            </w:sdtContent>
          </w:sdt>
          <w:sdt>
            <w:sdtPr>
              <w:id w:val="-278101685"/>
              <w:placeholder>
                <w:docPart w:val="5F4359C4A36D458F8C423409235031A9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sdt>
            <w:sdtPr>
              <w:id w:val="-165710132"/>
              <w:placeholder>
                <w:docPart w:val="DCF3567402FC4255ABC309C77B35708A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 xml:space="preserve">[Después de insertar la imagen, selecciónela de nuevo. Vaya al menú Formato de herramientas de imagen. Haga clic en la flecha hacia abajo "Recortar" y seleccione "Rellenar" de la lista. Esto ajustará automáticamente la imagen para recortarla. Puede hacer clic y arrastrar la imagen para colocarla correctamente.] </w:t>
                </w:r>
              </w:p>
            </w:sdtContent>
          </w:sdt>
          <w:sdt>
            <w:sdtPr>
              <w:id w:val="1374043770"/>
              <w:placeholder>
                <w:docPart w:val="BA1F2CDC63084FA6B9214640A64A353F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sdt>
            <w:sdtPr>
              <w:id w:val="-494037895"/>
              <w:placeholder>
                <w:docPart w:val="ECB8B9C130204FC3A89A10DFACDF5D55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3D1B71" w:rsidP="00665F95">
                <w:pPr>
                  <w:spacing w:line="216" w:lineRule="auto"/>
                  <w:rPr>
                    <w:sz w:val="24"/>
                    <w:szCs w:val="24"/>
                  </w:rPr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86EBD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01CEF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3909621D813F4AE28EF604B3AE704B8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:rsidR="003D1B71" w:rsidRPr="00CA16E3" w:rsidRDefault="00F01CEF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798381348"/>
                <w:placeholder>
                  <w:docPart w:val="387D02DF65A64387B7B4CE4DEC06B9A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[Ciudad, código postal]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D0B25B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01CEF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701595270"/>
                <w:placeholder>
                  <w:docPart w:val="F30E4FA3AFAB46418054CBA652CA6D3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teléfono]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D622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01CEF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1997099910"/>
                <w:placeholder>
                  <w:docPart w:val="BC557E36363D4CF18317E4D79439356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correo electrónico]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425A5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F73F8B2CFF78446A853C1CCC440E04E3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CEF" w:rsidRDefault="00F01CEF" w:rsidP="00590471">
      <w:r>
        <w:separator/>
      </w:r>
    </w:p>
  </w:endnote>
  <w:endnote w:type="continuationSeparator" w:id="0">
    <w:p w:rsidR="00F01CEF" w:rsidRDefault="00F01CE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CEF" w:rsidRDefault="00F01CEF" w:rsidP="00590471">
      <w:r>
        <w:separator/>
      </w:r>
    </w:p>
  </w:footnote>
  <w:footnote w:type="continuationSeparator" w:id="0">
    <w:p w:rsidR="00F01CEF" w:rsidRDefault="00F01CE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ACBC47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0C3"/>
    <w:rsid w:val="00060042"/>
    <w:rsid w:val="0008685D"/>
    <w:rsid w:val="00090860"/>
    <w:rsid w:val="00112FD7"/>
    <w:rsid w:val="00150ABD"/>
    <w:rsid w:val="001946FC"/>
    <w:rsid w:val="002120C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677F4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1CEF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OTI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120797624AC4448865ADA24AFD67B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249D67-8629-46CC-BC9D-D037161F171D}"/>
      </w:docPartPr>
      <w:docPartBody>
        <w:p w:rsidR="00000000" w:rsidRDefault="00B770FA">
          <w:pPr>
            <w:pStyle w:val="C120797624AC4448865ADA24AFD67B27"/>
          </w:pPr>
          <w:r w:rsidRPr="00665F95">
            <w:rPr>
              <w:lang w:bidi="es-ES"/>
            </w:rPr>
            <w:t>[Nombre]</w:t>
          </w:r>
        </w:p>
      </w:docPartBody>
    </w:docPart>
    <w:docPart>
      <w:docPartPr>
        <w:name w:val="951AD36F87EC4EA1A29905CA932C66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E38F5-F232-45B4-930E-3AA51B6561AC}"/>
      </w:docPartPr>
      <w:docPartBody>
        <w:p w:rsidR="00000000" w:rsidRDefault="00B770FA">
          <w:pPr>
            <w:pStyle w:val="951AD36F87EC4EA1A29905CA932C66E9"/>
          </w:pPr>
          <w:r w:rsidRPr="00665F95">
            <w:rPr>
              <w:lang w:bidi="es-ES"/>
            </w:rPr>
            <w:t>[Apellidos]</w:t>
          </w:r>
        </w:p>
      </w:docPartBody>
    </w:docPart>
    <w:docPart>
      <w:docPartPr>
        <w:name w:val="8CD85843231C4A03BD5CCD22ACF045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328034-52DD-4ADD-B002-4C20E40FA03E}"/>
      </w:docPartPr>
      <w:docPartBody>
        <w:p w:rsidR="00000000" w:rsidRDefault="00B770FA">
          <w:pPr>
            <w:pStyle w:val="8CD85843231C4A03BD5CCD22ACF045F4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51EEE0113CDA46B5A9C274E4AA71D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F677B-6707-4CE4-BB34-84865415B58B}"/>
      </w:docPartPr>
      <w:docPartBody>
        <w:p w:rsidR="00000000" w:rsidRDefault="00B770FA">
          <w:pPr>
            <w:pStyle w:val="51EEE0113CDA46B5A9C274E4AA71D103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20CA33E0EF344AC4B4DD41580E4ACD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AC563-F557-4C81-B5E6-B8069646F396}"/>
      </w:docPartPr>
      <w:docPartBody>
        <w:p w:rsidR="00000000" w:rsidRDefault="00B770FA">
          <w:pPr>
            <w:pStyle w:val="20CA33E0EF344AC4B4DD41580E4ACDAB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327B53A2E27740659930B3D73006F3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CDE20-7793-428D-8B3C-8C5385E9A6F3}"/>
      </w:docPartPr>
      <w:docPartBody>
        <w:p w:rsidR="00000000" w:rsidRDefault="00B770FA">
          <w:pPr>
            <w:pStyle w:val="327B53A2E27740659930B3D73006F357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D5A4E87E539E4784B2E5DB1C7193EC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52DD3-15D8-445C-9F01-A43111AE5E44}"/>
      </w:docPartPr>
      <w:docPartBody>
        <w:p w:rsidR="00000000" w:rsidRDefault="00B770FA">
          <w:pPr>
            <w:pStyle w:val="D5A4E87E539E4784B2E5DB1C7193EC56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DF56B240782D45F8943AA82FB1E96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9CBEE-0294-4E0A-9C15-668589A1D54D}"/>
      </w:docPartPr>
      <w:docPartBody>
        <w:p w:rsidR="00000000" w:rsidRDefault="00B770FA">
          <w:pPr>
            <w:pStyle w:val="DF56B240782D45F8943AA82FB1E96AB8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413A2B0CBF354BE7B92A5AA099D9A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452EC-4477-411B-A3C7-764E9BAF5976}"/>
      </w:docPartPr>
      <w:docPartBody>
        <w:p w:rsidR="00000000" w:rsidRDefault="00B770FA">
          <w:pPr>
            <w:pStyle w:val="413A2B0CBF354BE7B92A5AA099D9ADA4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06B2860912B4493CB1C8322FBF97A0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F3384-6EFB-4ED2-A8A5-B7645F36BBCF}"/>
      </w:docPartPr>
      <w:docPartBody>
        <w:p w:rsidR="00000000" w:rsidRDefault="00B770FA">
          <w:pPr>
            <w:pStyle w:val="06B2860912B4493CB1C8322FBF97A0E0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9DB1FBFB818A4A16BB37781610A92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A1BCCF-36C4-4E7A-897E-4ABDFC611EF4}"/>
      </w:docPartPr>
      <w:docPartBody>
        <w:p w:rsidR="00000000" w:rsidRDefault="00B770FA">
          <w:pPr>
            <w:pStyle w:val="9DB1FBFB818A4A16BB37781610A92E4D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35E4074354B74407B8C58EBB7FA062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10199A-A4B5-47A8-A087-3FD2E29EECC4}"/>
      </w:docPartPr>
      <w:docPartBody>
        <w:p w:rsidR="00000000" w:rsidRDefault="00B770FA">
          <w:pPr>
            <w:pStyle w:val="35E4074354B74407B8C58EBB7FA06200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2088743735554B5E9D293F98904718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C92061-7C53-4AB3-A5BF-4967863F3C04}"/>
      </w:docPartPr>
      <w:docPartBody>
        <w:p w:rsidR="00000000" w:rsidRDefault="00B770FA">
          <w:pPr>
            <w:pStyle w:val="2088743735554B5E9D293F9890471844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38BA38999F7D4A6AB4EC2E9774909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0F2AB-3894-4AA2-8B2F-91C884BB3C33}"/>
      </w:docPartPr>
      <w:docPartBody>
        <w:p w:rsidR="00000000" w:rsidRDefault="00B770FA">
          <w:pPr>
            <w:pStyle w:val="38BA38999F7D4A6AB4EC2E9774909593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AE79F9253D154DB5A599786D89721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D03A0-5D0C-4907-B57E-E7F3637DD2BA}"/>
      </w:docPartPr>
      <w:docPartBody>
        <w:p w:rsidR="00000000" w:rsidRDefault="00B770FA">
          <w:pPr>
            <w:pStyle w:val="AE79F9253D154DB5A599786D89721A63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D42EA9FFEABE4F41A8478E1465C02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DF847D-C029-4EFA-AF80-F325D52432C6}"/>
      </w:docPartPr>
      <w:docPartBody>
        <w:p w:rsidR="00000000" w:rsidRDefault="00B770FA">
          <w:pPr>
            <w:pStyle w:val="D42EA9FFEABE4F41A8478E1465C02998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8AD6C88DA7BE4128942A6CFAF40F5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946C92-5598-4AD9-9E1A-38EBB20C5384}"/>
      </w:docPartPr>
      <w:docPartBody>
        <w:p w:rsidR="00000000" w:rsidRDefault="00B770FA">
          <w:pPr>
            <w:pStyle w:val="8AD6C88DA7BE4128942A6CFAF40F59A5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FB18E54514DC4572B22CBCA834035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F57482-32DF-459B-BE70-0B307C94FA80}"/>
      </w:docPartPr>
      <w:docPartBody>
        <w:p w:rsidR="00000000" w:rsidRDefault="00B770FA">
          <w:pPr>
            <w:pStyle w:val="FB18E54514DC4572B22CBCA834035D97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F6C7543E4C9D4FD6922513620E33E1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8A40F6-A1ED-4EC3-837F-140F0FFB8C73}"/>
      </w:docPartPr>
      <w:docPartBody>
        <w:p w:rsidR="00000000" w:rsidRDefault="00B770FA">
          <w:pPr>
            <w:pStyle w:val="F6C7543E4C9D4FD6922513620E33E1CE"/>
          </w:pPr>
          <w:r w:rsidRPr="00665F95">
            <w:rPr>
              <w:rFonts w:eastAsia="Calibri"/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4BBC5CBE869C4EDA8CA7DD263006E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96046-9E82-49BC-8DE8-0548E66A395A}"/>
      </w:docPartPr>
      <w:docPartBody>
        <w:p w:rsidR="00000000" w:rsidRDefault="00B770FA">
          <w:pPr>
            <w:pStyle w:val="4BBC5CBE869C4EDA8CA7DD263006EC96"/>
          </w:pPr>
          <w:r w:rsidRPr="00F20161">
            <w:t>Formación</w:t>
          </w:r>
        </w:p>
      </w:docPartBody>
    </w:docPart>
    <w:docPart>
      <w:docPartPr>
        <w:name w:val="9CFC38BD48E24B82932455B403926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250A8B-09AD-4426-B6DD-8EB2269684C7}"/>
      </w:docPartPr>
      <w:docPartBody>
        <w:p w:rsidR="00000000" w:rsidRDefault="00B770FA">
          <w:pPr>
            <w:pStyle w:val="9CFC38BD48E24B82932455B403926DAF"/>
          </w:pPr>
          <w:r w:rsidRPr="00665F95">
            <w:rPr>
              <w:lang w:bidi="es-ES"/>
            </w:rPr>
            <w:t>[Nombre del colegio]</w:t>
          </w:r>
        </w:p>
      </w:docPartBody>
    </w:docPart>
    <w:docPart>
      <w:docPartPr>
        <w:name w:val="FDF6F3E0BB6948E5A999B1B162395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F41BD-0B3C-4635-BD61-E495915F60E7}"/>
      </w:docPartPr>
      <w:docPartBody>
        <w:p w:rsidR="00000000" w:rsidRDefault="00B770FA">
          <w:pPr>
            <w:pStyle w:val="FDF6F3E0BB6948E5A999B1B162395765"/>
          </w:pPr>
          <w:r w:rsidRPr="00665F95">
            <w:rPr>
              <w:lang w:bidi="es-ES"/>
            </w:rPr>
            <w:t>[Ciudad, provincia]</w:t>
          </w:r>
        </w:p>
      </w:docPartBody>
    </w:docPart>
    <w:docPart>
      <w:docPartPr>
        <w:name w:val="FD357E85A6CB4FF08C9AF39FBF6A8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0AB74-4AEA-4F4B-90D4-CBD6257D1C7C}"/>
      </w:docPartPr>
      <w:docPartBody>
        <w:p w:rsidR="00000000" w:rsidRDefault="00B770FA">
          <w:pPr>
            <w:pStyle w:val="FD357E85A6CB4FF08C9AF39FBF6A8C45"/>
          </w:pPr>
          <w:r w:rsidRPr="00665F95">
            <w:rPr>
              <w:rFonts w:eastAsia="Calibri"/>
              <w:lang w:bidi="es-ES"/>
            </w:rPr>
            <w:t>[Aquí puede indicar su calificación media y escribir un resumen breve de los trabajos de clase, los premios y las matrículas de honor relevantes.]</w:t>
          </w:r>
        </w:p>
      </w:docPartBody>
    </w:docPart>
    <w:docPart>
      <w:docPartPr>
        <w:name w:val="B04685EC7946410D897EB460274F8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41D2-5864-4669-A900-85DCE4EFAD9F}"/>
      </w:docPartPr>
      <w:docPartBody>
        <w:p w:rsidR="00000000" w:rsidRDefault="00B770FA">
          <w:pPr>
            <w:pStyle w:val="B04685EC7946410D897EB460274F8663"/>
          </w:pPr>
          <w:r w:rsidRPr="00F20161">
            <w:t>Comunicación</w:t>
          </w:r>
        </w:p>
      </w:docPartBody>
    </w:docPart>
    <w:docPart>
      <w:docPartPr>
        <w:name w:val="90E027BC5D71433680B14B39B0478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DF385-9E24-4425-9D97-7A4C4FE07F9E}"/>
      </w:docPartPr>
      <w:docPartBody>
        <w:p w:rsidR="00000000" w:rsidRDefault="00B770FA">
          <w:pPr>
            <w:pStyle w:val="90E027BC5D71433680B14B39B04785DB"/>
          </w:pPr>
          <w:r w:rsidRPr="00665F95">
            <w:rPr>
              <w:rFonts w:eastAsia="Calibri"/>
              <w:lang w:bidi="es-ES"/>
            </w:rPr>
            <w:t>[¿Quiere colocar su propia imagen en el círculo? Es fácil. Seleccione la ima</w:t>
          </w:r>
          <w:r w:rsidRPr="00665F95">
            <w:rPr>
              <w:rFonts w:eastAsia="Calibri"/>
              <w:lang w:bidi="es-ES"/>
            </w:rPr>
            <w:t>gen y haga clic derecho. Seleccione "Rellenar" en el menú contextual. Seleccione Imagen... de la lista. Vaya a su equipo para obtener la imagen adecuada. Haga clic en Aceptar para insertar la imagen seleccionada.]</w:t>
          </w:r>
        </w:p>
      </w:docPartBody>
    </w:docPart>
    <w:docPart>
      <w:docPartPr>
        <w:name w:val="5F4359C4A36D458F8C42340923503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6537F-BC71-43CF-A236-0D65ECE31EF4}"/>
      </w:docPartPr>
      <w:docPartBody>
        <w:p w:rsidR="00000000" w:rsidRDefault="00B770FA">
          <w:pPr>
            <w:pStyle w:val="5F4359C4A36D458F8C423409235031A9"/>
          </w:pPr>
          <w:r w:rsidRPr="00F20161">
            <w:t>Liderazgo</w:t>
          </w:r>
        </w:p>
      </w:docPartBody>
    </w:docPart>
    <w:docPart>
      <w:docPartPr>
        <w:name w:val="DCF3567402FC4255ABC309C77B357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CD1CD-F790-4FD1-9EBF-8901CEFF4162}"/>
      </w:docPartPr>
      <w:docPartBody>
        <w:p w:rsidR="00000000" w:rsidRDefault="00B770FA">
          <w:pPr>
            <w:pStyle w:val="DCF3567402FC4255ABC309C77B35708A"/>
          </w:pPr>
          <w:r w:rsidRPr="00665F95">
            <w:rPr>
              <w:rFonts w:eastAsia="Calibri"/>
              <w:lang w:bidi="es-ES"/>
            </w:rPr>
            <w:t xml:space="preserve">[Después de insertar la imagen, </w:t>
          </w:r>
          <w:r w:rsidRPr="00665F95">
            <w:rPr>
              <w:rFonts w:eastAsia="Calibri"/>
              <w:lang w:bidi="es-ES"/>
            </w:rPr>
            <w:t>selecciónela de nuevo. Vaya al menú Formato de herramientas de imagen. Haga clic en la flecha hacia abajo "Recortar" y seleccione "Rellenar" de la lista. Esto ajustará automáticamente la imagen para recortarla. Puede hacer clic y arrastrar la imagen para c</w:t>
          </w:r>
          <w:r w:rsidRPr="00665F95">
            <w:rPr>
              <w:rFonts w:eastAsia="Calibri"/>
              <w:lang w:bidi="es-ES"/>
            </w:rPr>
            <w:t xml:space="preserve">olocarla correctamente.] </w:t>
          </w:r>
        </w:p>
      </w:docPartBody>
    </w:docPart>
    <w:docPart>
      <w:docPartPr>
        <w:name w:val="BA1F2CDC63084FA6B9214640A64A3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78371E-9D76-43C3-9D14-FAEFB4892902}"/>
      </w:docPartPr>
      <w:docPartBody>
        <w:p w:rsidR="00000000" w:rsidRDefault="00B770FA">
          <w:pPr>
            <w:pStyle w:val="BA1F2CDC63084FA6B9214640A64A353F"/>
          </w:pPr>
          <w:r w:rsidRPr="00F20161">
            <w:t>Referencias</w:t>
          </w:r>
        </w:p>
      </w:docPartBody>
    </w:docPart>
    <w:docPart>
      <w:docPartPr>
        <w:name w:val="ECB8B9C130204FC3A89A10DFACDF5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205AA-7792-4ACE-916F-052122922A2A}"/>
      </w:docPartPr>
      <w:docPartBody>
        <w:p w:rsidR="00000000" w:rsidRDefault="00B770FA">
          <w:pPr>
            <w:pStyle w:val="ECB8B9C130204FC3A89A10DFACDF5D55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  <w:docPart>
      <w:docPartPr>
        <w:name w:val="3909621D813F4AE28EF604B3AE704B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71E5A-C578-48AA-AD1A-AF92250868D7}"/>
      </w:docPartPr>
      <w:docPartBody>
        <w:p w:rsidR="00000000" w:rsidRDefault="00B770FA">
          <w:pPr>
            <w:pStyle w:val="3909621D813F4AE28EF604B3AE704B88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387D02DF65A64387B7B4CE4DEC06B9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0A586-BF29-4466-B850-7586FEB26510}"/>
      </w:docPartPr>
      <w:docPartBody>
        <w:p w:rsidR="00000000" w:rsidRDefault="00B770FA">
          <w:pPr>
            <w:pStyle w:val="387D02DF65A64387B7B4CE4DEC06B9AA"/>
          </w:pPr>
          <w:r w:rsidRPr="00CA16E3">
            <w:rPr>
              <w:lang w:val="es-ES_tradnl" w:bidi="es-ES"/>
            </w:rPr>
            <w:t>[Ciudad, código postal]</w:t>
          </w:r>
        </w:p>
      </w:docPartBody>
    </w:docPart>
    <w:docPart>
      <w:docPartPr>
        <w:name w:val="F30E4FA3AFAB46418054CBA652CA6D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FBFAB-EFD2-42A0-8617-29575A3BF8D1}"/>
      </w:docPartPr>
      <w:docPartBody>
        <w:p w:rsidR="00000000" w:rsidRDefault="00B770FA">
          <w:pPr>
            <w:pStyle w:val="F30E4FA3AFAB46418054CBA652CA6D3F"/>
          </w:pPr>
          <w:r w:rsidRPr="00CA16E3">
            <w:rPr>
              <w:lang w:val="es-ES_tradnl" w:bidi="es-ES"/>
            </w:rPr>
            <w:t>[Su teléfono]</w:t>
          </w:r>
        </w:p>
      </w:docPartBody>
    </w:docPart>
    <w:docPart>
      <w:docPartPr>
        <w:name w:val="BC557E36363D4CF18317E4D794393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DB925-9E98-4E21-AB8F-FB4B00394B4A}"/>
      </w:docPartPr>
      <w:docPartBody>
        <w:p w:rsidR="00000000" w:rsidRDefault="00B770FA">
          <w:pPr>
            <w:pStyle w:val="BC557E36363D4CF18317E4D794393569"/>
          </w:pPr>
          <w:r w:rsidRPr="00CA16E3">
            <w:rPr>
              <w:lang w:val="es-ES_tradnl" w:bidi="es-ES"/>
            </w:rPr>
            <w:t>[Su correo electrónico]</w:t>
          </w:r>
        </w:p>
      </w:docPartBody>
    </w:docPart>
    <w:docPart>
      <w:docPartPr>
        <w:name w:val="F73F8B2CFF78446A853C1CCC440E0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8AB53A-FA7A-4A35-95E1-7C6E8E014424}"/>
      </w:docPartPr>
      <w:docPartBody>
        <w:p w:rsidR="00000000" w:rsidRDefault="00B770FA">
          <w:pPr>
            <w:pStyle w:val="F73F8B2CFF78446A853C1CCC440E04E3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0FA"/>
    <w:rsid w:val="00B7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20797624AC4448865ADA24AFD67B27">
    <w:name w:val="C120797624AC4448865ADA24AFD67B27"/>
  </w:style>
  <w:style w:type="paragraph" w:customStyle="1" w:styleId="951AD36F87EC4EA1A29905CA932C66E9">
    <w:name w:val="951AD36F87EC4EA1A29905CA932C66E9"/>
  </w:style>
  <w:style w:type="paragraph" w:customStyle="1" w:styleId="8CD85843231C4A03BD5CCD22ACF045F4">
    <w:name w:val="8CD85843231C4A03BD5CCD22ACF045F4"/>
  </w:style>
  <w:style w:type="paragraph" w:customStyle="1" w:styleId="51EEE0113CDA46B5A9C274E4AA71D103">
    <w:name w:val="51EEE0113CDA46B5A9C274E4AA71D103"/>
  </w:style>
  <w:style w:type="paragraph" w:customStyle="1" w:styleId="20CA33E0EF344AC4B4DD41580E4ACDAB">
    <w:name w:val="20CA33E0EF344AC4B4DD41580E4ACDAB"/>
  </w:style>
  <w:style w:type="paragraph" w:customStyle="1" w:styleId="327B53A2E27740659930B3D73006F357">
    <w:name w:val="327B53A2E27740659930B3D73006F357"/>
  </w:style>
  <w:style w:type="paragraph" w:customStyle="1" w:styleId="D5A4E87E539E4784B2E5DB1C7193EC56">
    <w:name w:val="D5A4E87E539E4784B2E5DB1C7193EC56"/>
  </w:style>
  <w:style w:type="paragraph" w:customStyle="1" w:styleId="DF56B240782D45F8943AA82FB1E96AB8">
    <w:name w:val="DF56B240782D45F8943AA82FB1E96AB8"/>
  </w:style>
  <w:style w:type="paragraph" w:customStyle="1" w:styleId="413A2B0CBF354BE7B92A5AA099D9ADA4">
    <w:name w:val="413A2B0CBF354BE7B92A5AA099D9ADA4"/>
  </w:style>
  <w:style w:type="paragraph" w:customStyle="1" w:styleId="06B2860912B4493CB1C8322FBF97A0E0">
    <w:name w:val="06B2860912B4493CB1C8322FBF97A0E0"/>
  </w:style>
  <w:style w:type="paragraph" w:customStyle="1" w:styleId="9DB1FBFB818A4A16BB37781610A92E4D">
    <w:name w:val="9DB1FBFB818A4A16BB37781610A92E4D"/>
  </w:style>
  <w:style w:type="paragraph" w:customStyle="1" w:styleId="35E4074354B74407B8C58EBB7FA06200">
    <w:name w:val="35E4074354B74407B8C58EBB7FA06200"/>
  </w:style>
  <w:style w:type="paragraph" w:customStyle="1" w:styleId="2088743735554B5E9D293F9890471844">
    <w:name w:val="2088743735554B5E9D293F9890471844"/>
  </w:style>
  <w:style w:type="paragraph" w:customStyle="1" w:styleId="38BA38999F7D4A6AB4EC2E9774909593">
    <w:name w:val="38BA38999F7D4A6AB4EC2E9774909593"/>
  </w:style>
  <w:style w:type="paragraph" w:customStyle="1" w:styleId="AE79F9253D154DB5A599786D89721A63">
    <w:name w:val="AE79F9253D154DB5A599786D89721A63"/>
  </w:style>
  <w:style w:type="paragraph" w:customStyle="1" w:styleId="D42EA9FFEABE4F41A8478E1465C02998">
    <w:name w:val="D42EA9FFEABE4F41A8478E1465C02998"/>
  </w:style>
  <w:style w:type="paragraph" w:customStyle="1" w:styleId="8AD6C88DA7BE4128942A6CFAF40F59A5">
    <w:name w:val="8AD6C88DA7BE4128942A6CFAF40F59A5"/>
  </w:style>
  <w:style w:type="paragraph" w:customStyle="1" w:styleId="FB18E54514DC4572B22CBCA834035D97">
    <w:name w:val="FB18E54514DC4572B22CBCA834035D97"/>
  </w:style>
  <w:style w:type="paragraph" w:customStyle="1" w:styleId="F6C7543E4C9D4FD6922513620E33E1CE">
    <w:name w:val="F6C7543E4C9D4FD6922513620E33E1CE"/>
  </w:style>
  <w:style w:type="paragraph" w:customStyle="1" w:styleId="4BBC5CBE869C4EDA8CA7DD263006EC96">
    <w:name w:val="4BBC5CBE869C4EDA8CA7DD263006EC96"/>
  </w:style>
  <w:style w:type="paragraph" w:customStyle="1" w:styleId="9CFC38BD48E24B82932455B403926DAF">
    <w:name w:val="9CFC38BD48E24B82932455B403926DAF"/>
  </w:style>
  <w:style w:type="paragraph" w:customStyle="1" w:styleId="FDF6F3E0BB6948E5A999B1B162395765">
    <w:name w:val="FDF6F3E0BB6948E5A999B1B162395765"/>
  </w:style>
  <w:style w:type="paragraph" w:customStyle="1" w:styleId="FD357E85A6CB4FF08C9AF39FBF6A8C45">
    <w:name w:val="FD357E85A6CB4FF08C9AF39FBF6A8C45"/>
  </w:style>
  <w:style w:type="paragraph" w:customStyle="1" w:styleId="B04685EC7946410D897EB460274F8663">
    <w:name w:val="B04685EC7946410D897EB460274F8663"/>
  </w:style>
  <w:style w:type="paragraph" w:customStyle="1" w:styleId="90E027BC5D71433680B14B39B04785DB">
    <w:name w:val="90E027BC5D71433680B14B39B04785DB"/>
  </w:style>
  <w:style w:type="paragraph" w:customStyle="1" w:styleId="5F4359C4A36D458F8C423409235031A9">
    <w:name w:val="5F4359C4A36D458F8C423409235031A9"/>
  </w:style>
  <w:style w:type="paragraph" w:customStyle="1" w:styleId="DCF3567402FC4255ABC309C77B35708A">
    <w:name w:val="DCF3567402FC4255ABC309C77B35708A"/>
  </w:style>
  <w:style w:type="paragraph" w:customStyle="1" w:styleId="BA1F2CDC63084FA6B9214640A64A353F">
    <w:name w:val="BA1F2CDC63084FA6B9214640A64A353F"/>
  </w:style>
  <w:style w:type="paragraph" w:customStyle="1" w:styleId="ECB8B9C130204FC3A89A10DFACDF5D55">
    <w:name w:val="ECB8B9C130204FC3A89A10DFACDF5D55"/>
  </w:style>
  <w:style w:type="paragraph" w:customStyle="1" w:styleId="3909621D813F4AE28EF604B3AE704B88">
    <w:name w:val="3909621D813F4AE28EF604B3AE704B88"/>
  </w:style>
  <w:style w:type="paragraph" w:customStyle="1" w:styleId="387D02DF65A64387B7B4CE4DEC06B9AA">
    <w:name w:val="387D02DF65A64387B7B4CE4DEC06B9AA"/>
  </w:style>
  <w:style w:type="paragraph" w:customStyle="1" w:styleId="F30E4FA3AFAB46418054CBA652CA6D3F">
    <w:name w:val="F30E4FA3AFAB46418054CBA652CA6D3F"/>
  </w:style>
  <w:style w:type="paragraph" w:customStyle="1" w:styleId="BC557E36363D4CF18317E4D794393569">
    <w:name w:val="BC557E36363D4CF18317E4D794393569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F73F8B2CFF78446A853C1CCC440E04E3">
    <w:name w:val="F73F8B2CFF78446A853C1CCC440E04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1</Pages>
  <Words>226</Words>
  <Characters>1247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2021-11-12T18:03:00Z</dcterms:created>
  <dcterms:modified xsi:type="dcterms:W3CDTF">2021-11-12T22:15:00Z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